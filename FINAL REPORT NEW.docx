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0051" w14:textId="162E3D69" w:rsidR="00593E3B" w:rsidRDefault="00593E3B">
      <w:pPr>
        <w:pStyle w:val="NormalWeb"/>
        <w:rPr>
          <w:b/>
          <w:bCs/>
          <w:color w:val="2E74B5" w:themeColor="accent1" w:themeShade="BF"/>
          <w:sz w:val="72"/>
          <w:szCs w:val="72"/>
        </w:rPr>
      </w:pPr>
    </w:p>
    <w:p w14:paraId="3372B527" w14:textId="258596EB" w:rsidR="001D5101" w:rsidRDefault="001D5101">
      <w:pPr>
        <w:pStyle w:val="NormalWeb"/>
        <w:rPr>
          <w:b/>
          <w:bCs/>
          <w:noProof/>
          <w:color w:val="2E74B5" w:themeColor="accent1" w:themeShade="BF"/>
          <w:sz w:val="72"/>
          <w:szCs w:val="72"/>
        </w:rPr>
      </w:pPr>
      <w:r>
        <w:rPr>
          <w:b/>
          <w:bCs/>
          <w:noProof/>
          <w:color w:val="2E74B5" w:themeColor="accent1" w:themeShade="BF"/>
          <w:sz w:val="72"/>
          <w:szCs w:val="72"/>
        </w:rPr>
        <w:t xml:space="preserve">           </w:t>
      </w:r>
      <w:r w:rsidR="00BA6109">
        <w:rPr>
          <w:b/>
          <w:bCs/>
          <w:noProof/>
          <w:color w:val="2E74B5" w:themeColor="accent1" w:themeShade="BF"/>
          <w:sz w:val="72"/>
          <w:szCs w:val="72"/>
        </w:rPr>
        <w:drawing>
          <wp:inline distT="0" distB="0" distL="0" distR="0" wp14:anchorId="07764F93" wp14:editId="07B43E2D">
            <wp:extent cx="2494816" cy="2200331"/>
            <wp:effectExtent l="0" t="0" r="1270" b="0"/>
            <wp:docPr id="383543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3800" name="Picture 3835438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1948" cy="2250719"/>
                    </a:xfrm>
                    <a:prstGeom prst="rect">
                      <a:avLst/>
                    </a:prstGeom>
                  </pic:spPr>
                </pic:pic>
              </a:graphicData>
            </a:graphic>
          </wp:inline>
        </w:drawing>
      </w:r>
    </w:p>
    <w:p w14:paraId="097BACC9" w14:textId="77777777" w:rsidR="001D5101" w:rsidRDefault="001D5101" w:rsidP="00732757">
      <w:pPr>
        <w:pStyle w:val="NormalWeb"/>
        <w:jc w:val="both"/>
        <w:rPr>
          <w:b/>
          <w:bCs/>
          <w:noProof/>
          <w:color w:val="2E74B5" w:themeColor="accent1" w:themeShade="BF"/>
          <w:sz w:val="72"/>
          <w:szCs w:val="72"/>
        </w:rPr>
      </w:pPr>
    </w:p>
    <w:p w14:paraId="3943E40A" w14:textId="2F921B67" w:rsidR="004A0D02" w:rsidRDefault="00A50BF7" w:rsidP="00732757">
      <w:pPr>
        <w:pStyle w:val="NormalWeb"/>
        <w:jc w:val="center"/>
        <w:rPr>
          <w:b/>
          <w:bCs/>
          <w:color w:val="2E74B5" w:themeColor="accent1" w:themeShade="BF"/>
          <w:sz w:val="72"/>
          <w:szCs w:val="72"/>
        </w:rPr>
      </w:pPr>
      <w:r>
        <w:rPr>
          <w:b/>
          <w:bCs/>
          <w:color w:val="2E74B5" w:themeColor="accent1" w:themeShade="BF"/>
          <w:sz w:val="72"/>
          <w:szCs w:val="72"/>
        </w:rPr>
        <w:t xml:space="preserve">PROJECT </w:t>
      </w:r>
      <w:proofErr w:type="gramStart"/>
      <w:r>
        <w:rPr>
          <w:b/>
          <w:bCs/>
          <w:color w:val="2E74B5" w:themeColor="accent1" w:themeShade="BF"/>
          <w:sz w:val="72"/>
          <w:szCs w:val="72"/>
        </w:rPr>
        <w:t>TITLE :</w:t>
      </w:r>
      <w:proofErr w:type="gramEnd"/>
    </w:p>
    <w:p w14:paraId="42278CE3" w14:textId="41641FDC" w:rsidR="004A0D02" w:rsidRDefault="00A50BF7" w:rsidP="00732757">
      <w:pPr>
        <w:pStyle w:val="NormalWeb"/>
        <w:jc w:val="center"/>
        <w:rPr>
          <w:b/>
          <w:bCs/>
          <w:color w:val="2E74B5" w:themeColor="accent1" w:themeShade="BF"/>
          <w:sz w:val="72"/>
          <w:szCs w:val="72"/>
        </w:rPr>
      </w:pPr>
      <w:r>
        <w:rPr>
          <w:b/>
          <w:bCs/>
          <w:color w:val="2E74B5" w:themeColor="accent1" w:themeShade="BF"/>
          <w:sz w:val="72"/>
          <w:szCs w:val="72"/>
        </w:rPr>
        <w:t>CAR RENTING SYSTEM</w:t>
      </w:r>
    </w:p>
    <w:p w14:paraId="0254C21A" w14:textId="77777777" w:rsidR="004A0D02" w:rsidRDefault="00A50BF7" w:rsidP="00732757">
      <w:pPr>
        <w:pStyle w:val="NormalWeb"/>
        <w:jc w:val="center"/>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NAME :</w:t>
      </w:r>
      <w:proofErr w:type="gramEnd"/>
      <w:r>
        <w:rPr>
          <w:b/>
          <w:bCs/>
          <w:color w:val="2E74B5" w:themeColor="accent1" w:themeShade="BF"/>
          <w:sz w:val="52"/>
          <w:szCs w:val="52"/>
        </w:rPr>
        <w:t xml:space="preserve"> CODE NOVA</w:t>
      </w:r>
    </w:p>
    <w:p w14:paraId="08A70690" w14:textId="77777777" w:rsidR="004A0D02" w:rsidRDefault="00A50BF7" w:rsidP="00732757">
      <w:pPr>
        <w:pStyle w:val="NormalWeb"/>
        <w:jc w:val="center"/>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MEMBERS :</w:t>
      </w:r>
      <w:proofErr w:type="gramEnd"/>
    </w:p>
    <w:p w14:paraId="0AB36EC0" w14:textId="77777777" w:rsidR="004A0D02" w:rsidRDefault="00A50BF7" w:rsidP="00732757">
      <w:pPr>
        <w:pStyle w:val="NormalWeb"/>
        <w:jc w:val="center"/>
        <w:rPr>
          <w:b/>
          <w:bCs/>
          <w:color w:val="2E74B5" w:themeColor="accent1" w:themeShade="BF"/>
          <w:sz w:val="52"/>
          <w:szCs w:val="52"/>
        </w:rPr>
      </w:pPr>
      <w:r>
        <w:rPr>
          <w:b/>
          <w:bCs/>
          <w:color w:val="2E74B5" w:themeColor="accent1" w:themeShade="BF"/>
          <w:sz w:val="52"/>
          <w:szCs w:val="52"/>
        </w:rPr>
        <w:t>HAFSA NASIR CT 25068</w:t>
      </w:r>
    </w:p>
    <w:p w14:paraId="20AC7B35" w14:textId="77777777" w:rsidR="004A0D02" w:rsidRDefault="00A50BF7" w:rsidP="00732757">
      <w:pPr>
        <w:pStyle w:val="NormalWeb"/>
        <w:jc w:val="center"/>
        <w:rPr>
          <w:b/>
          <w:bCs/>
          <w:color w:val="2E74B5" w:themeColor="accent1" w:themeShade="BF"/>
          <w:sz w:val="52"/>
          <w:szCs w:val="52"/>
        </w:rPr>
      </w:pPr>
      <w:r>
        <w:rPr>
          <w:b/>
          <w:bCs/>
          <w:color w:val="2E74B5" w:themeColor="accent1" w:themeShade="BF"/>
          <w:sz w:val="52"/>
          <w:szCs w:val="52"/>
        </w:rPr>
        <w:t>YUSRA NOOR CT 25075</w:t>
      </w:r>
    </w:p>
    <w:p w14:paraId="13FF6512" w14:textId="77777777" w:rsidR="004A0D02" w:rsidRDefault="004A0D02">
      <w:pPr>
        <w:pStyle w:val="NormalWeb"/>
        <w:rPr>
          <w:b/>
          <w:bCs/>
          <w:color w:val="2E74B5" w:themeColor="accent1" w:themeShade="BF"/>
          <w:sz w:val="72"/>
          <w:szCs w:val="72"/>
        </w:rPr>
        <w:sectPr w:rsidR="004A0D02">
          <w:pgSz w:w="11906" w:h="16838"/>
          <w:pgMar w:top="1440" w:right="1800" w:bottom="1440" w:left="1800" w:header="720" w:footer="720" w:gutter="0"/>
          <w:cols w:space="720"/>
          <w:docGrid w:linePitch="360"/>
        </w:sectPr>
      </w:pPr>
    </w:p>
    <w:p w14:paraId="47D514B1" w14:textId="77777777" w:rsidR="004A0D02" w:rsidRDefault="004A0D02">
      <w:pPr>
        <w:pStyle w:val="NormalWeb"/>
        <w:rPr>
          <w:b/>
          <w:bCs/>
          <w:color w:val="2E74B5" w:themeColor="accent1" w:themeShade="BF"/>
          <w:sz w:val="72"/>
          <w:szCs w:val="72"/>
        </w:rPr>
      </w:pPr>
    </w:p>
    <w:p w14:paraId="5487AA22" w14:textId="77777777" w:rsidR="004A0D02" w:rsidRDefault="00A50BF7">
      <w:pPr>
        <w:pStyle w:val="NormalWeb"/>
        <w:rPr>
          <w:b/>
          <w:bCs/>
          <w:color w:val="2E74B5" w:themeColor="accent1" w:themeShade="BF"/>
          <w:sz w:val="52"/>
          <w:szCs w:val="52"/>
        </w:rPr>
      </w:pPr>
      <w:r>
        <w:rPr>
          <w:b/>
          <w:bCs/>
          <w:color w:val="2E74B5" w:themeColor="accent1" w:themeShade="BF"/>
          <w:sz w:val="52"/>
          <w:szCs w:val="52"/>
        </w:rPr>
        <w:t>INDEX</w:t>
      </w:r>
    </w:p>
    <w:p w14:paraId="7396C067"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INTRODUCTION.</w:t>
      </w:r>
    </w:p>
    <w:p w14:paraId="79601864"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OBJECTIVE.</w:t>
      </w:r>
    </w:p>
    <w:p w14:paraId="7694A099"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TOOLS AND TECHNOLOGY USED.</w:t>
      </w:r>
    </w:p>
    <w:p w14:paraId="3EE1F98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OVERVIEW.</w:t>
      </w:r>
    </w:p>
    <w:p w14:paraId="7E2F8CA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CAR DETAILS.</w:t>
      </w:r>
    </w:p>
    <w:p w14:paraId="0134F6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WORKING OF PROGRAM.</w:t>
      </w:r>
    </w:p>
    <w:p w14:paraId="67D15BAB"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SAMPLE OUTPUT.</w:t>
      </w:r>
    </w:p>
    <w:p w14:paraId="65B6995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FLOW CHART.</w:t>
      </w:r>
    </w:p>
    <w:p w14:paraId="2926A62F"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EVALUATION.</w:t>
      </w:r>
    </w:p>
    <w:p w14:paraId="4AC2164A"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FUTURE ENHANCEMENTS.</w:t>
      </w:r>
    </w:p>
    <w:p w14:paraId="12DDFE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CONCLUSION.</w:t>
      </w:r>
    </w:p>
    <w:p w14:paraId="6969465D" w14:textId="77777777" w:rsidR="004A0D02" w:rsidRDefault="004A0D02">
      <w:pPr>
        <w:rPr>
          <w:b/>
          <w:bCs/>
          <w:color w:val="2E74B5" w:themeColor="accent1" w:themeShade="BF"/>
          <w:sz w:val="52"/>
          <w:szCs w:val="52"/>
        </w:rPr>
      </w:pPr>
    </w:p>
    <w:p w14:paraId="06BD5CB8" w14:textId="77777777" w:rsidR="004A0D02" w:rsidRDefault="004A0D02">
      <w:pPr>
        <w:pStyle w:val="NormalWeb"/>
        <w:rPr>
          <w:b/>
          <w:bCs/>
          <w:color w:val="2E74B5" w:themeColor="accent1" w:themeShade="BF"/>
          <w:sz w:val="52"/>
          <w:szCs w:val="52"/>
        </w:rPr>
        <w:sectPr w:rsidR="004A0D02">
          <w:pgSz w:w="11906" w:h="16838"/>
          <w:pgMar w:top="1440" w:right="1800" w:bottom="1440" w:left="1800" w:header="720" w:footer="720" w:gutter="0"/>
          <w:cols w:space="720"/>
          <w:docGrid w:linePitch="360"/>
        </w:sectPr>
      </w:pPr>
    </w:p>
    <w:p w14:paraId="299AA6C8" w14:textId="7BAD31A4" w:rsidR="004A0D02" w:rsidRPr="00A50BF7" w:rsidRDefault="00A50BF7" w:rsidP="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Introduction</w:t>
      </w:r>
    </w:p>
    <w:p w14:paraId="293EC44F" w14:textId="77777777" w:rsidR="00A50BF7" w:rsidRDefault="00A50BF7">
      <w:pPr>
        <w:pStyle w:val="NormalWeb"/>
      </w:pPr>
      <w:r>
        <w:t xml:space="preserve">This project report presents the design and development of a </w:t>
      </w:r>
      <w:r>
        <w:rPr>
          <w:rStyle w:val="Emphasis"/>
          <w:b/>
          <w:bCs/>
          <w:i w:val="0"/>
          <w:iCs w:val="0"/>
        </w:rPr>
        <w:t>Car Rental System</w:t>
      </w:r>
      <w:r>
        <w:rPr>
          <w:b/>
          <w:bCs/>
        </w:rPr>
        <w:t xml:space="preserve"> </w:t>
      </w:r>
      <w:r>
        <w:t>implemented using the C programming language.</w:t>
      </w:r>
      <w:r>
        <w:br/>
        <w:t>The program automates basic car rental operations such as viewing available cars, renting them, calculating payment amounts, and returning rented vehicles.</w:t>
      </w:r>
      <w:r>
        <w:br/>
        <w:t>The goal of the project is to demonstrate how fundamental programming constructs loops, arrays, conditional statements, and user input can be combined to create a simple yet functional real-world management system.</w:t>
      </w:r>
    </w:p>
    <w:p w14:paraId="7BDD52D1" w14:textId="67FDC42B" w:rsidR="004A0D02" w:rsidRDefault="00A50BF7">
      <w:pPr>
        <w:pStyle w:val="NormalWeb"/>
      </w:pPr>
      <w:r>
        <w:t xml:space="preserve"> The program operates entirely on a </w:t>
      </w:r>
      <w:r>
        <w:rPr>
          <w:rStyle w:val="Strong"/>
        </w:rPr>
        <w:t>command-line interface</w:t>
      </w:r>
      <w:r>
        <w:t>, making it a good demonstration of logical problem solving, control flow, and efficient use of programming fundamentals. Automation plays a major role in improving the accuracy and efficiency of modern business systems.</w:t>
      </w:r>
      <w:r>
        <w:br/>
        <w:t xml:space="preserve">Manual car rental systems are slow, error-prone, and inefficient. To address these issues, this project introduces a </w:t>
      </w:r>
      <w:r>
        <w:rPr>
          <w:rStyle w:val="Strong"/>
        </w:rPr>
        <w:t>Car Rental System in C</w:t>
      </w:r>
      <w:r>
        <w:t xml:space="preserve"> that allows users to perform operations like viewing, renting, and returning cars efficiently.</w:t>
      </w:r>
    </w:p>
    <w:p w14:paraId="74BF0353" w14:textId="77777777" w:rsidR="004A0D02" w:rsidRDefault="00A50BF7">
      <w:pPr>
        <w:pStyle w:val="NormalWeb"/>
      </w:pPr>
      <w:r>
        <w:t xml:space="preserve">The program also includes basic </w:t>
      </w:r>
      <w:r>
        <w:rPr>
          <w:rStyle w:val="Strong"/>
        </w:rPr>
        <w:t>payment verification</w:t>
      </w:r>
      <w:r>
        <w:t xml:space="preserve"> and provides a real-time simulation of how car rental agencies might process customer interactions.</w:t>
      </w:r>
      <w:r>
        <w:br/>
        <w:t xml:space="preserve">Through this project, key programming concepts such as </w:t>
      </w:r>
      <w:r>
        <w:rPr>
          <w:rStyle w:val="Strong"/>
        </w:rPr>
        <w:t>loops, arrays, decision-making structures</w:t>
      </w:r>
      <w:r>
        <w:t xml:space="preserve">, and </w:t>
      </w:r>
      <w:r>
        <w:rPr>
          <w:rStyle w:val="Strong"/>
        </w:rPr>
        <w:t>user input handling</w:t>
      </w:r>
      <w:r>
        <w:t xml:space="preserve"> are applied to a real-world scenario.</w:t>
      </w:r>
    </w:p>
    <w:p w14:paraId="5EEF7A77" w14:textId="77777777" w:rsidR="004A0D02" w:rsidRDefault="00A50BF7">
      <w:pPr>
        <w:pStyle w:val="NormalWeb"/>
        <w:rPr>
          <w:b/>
          <w:bCs/>
          <w:color w:val="2E74B5" w:themeColor="accent1" w:themeShade="BF"/>
          <w:sz w:val="32"/>
          <w:szCs w:val="32"/>
        </w:rPr>
      </w:pPr>
      <w:proofErr w:type="gramStart"/>
      <w:r>
        <w:rPr>
          <w:b/>
          <w:bCs/>
          <w:color w:val="2E74B5" w:themeColor="accent1" w:themeShade="BF"/>
          <w:sz w:val="32"/>
          <w:szCs w:val="32"/>
        </w:rPr>
        <w:t>Objective :</w:t>
      </w:r>
      <w:proofErr w:type="gramEnd"/>
    </w:p>
    <w:p w14:paraId="243A160D" w14:textId="77777777" w:rsidR="004A0D02" w:rsidRDefault="00A50BF7">
      <w:pPr>
        <w:pStyle w:val="NormalWeb"/>
      </w:pPr>
      <w:r>
        <w:t xml:space="preserve">The main objectives of this program </w:t>
      </w:r>
      <w:proofErr w:type="gramStart"/>
      <w:r>
        <w:t>are :</w:t>
      </w:r>
      <w:proofErr w:type="gramEnd"/>
    </w:p>
    <w:p w14:paraId="636CBCFF" w14:textId="77777777" w:rsidR="004A0D02" w:rsidRDefault="00A50BF7">
      <w:pPr>
        <w:pStyle w:val="NormalWeb"/>
        <w:numPr>
          <w:ilvl w:val="0"/>
          <w:numId w:val="2"/>
        </w:numPr>
        <w:tabs>
          <w:tab w:val="clear" w:pos="420"/>
        </w:tabs>
      </w:pPr>
      <w:r>
        <w:t>To design a simple and efficient car rental management system.</w:t>
      </w:r>
    </w:p>
    <w:p w14:paraId="5D9B7F64" w14:textId="77777777" w:rsidR="004A0D02" w:rsidRDefault="00A50BF7">
      <w:pPr>
        <w:pStyle w:val="NormalWeb"/>
        <w:numPr>
          <w:ilvl w:val="0"/>
          <w:numId w:val="2"/>
        </w:numPr>
        <w:tabs>
          <w:tab w:val="clear" w:pos="420"/>
        </w:tabs>
      </w:pPr>
      <w:r>
        <w:t>To apply structured programming techniques using loops and conditions.</w:t>
      </w:r>
    </w:p>
    <w:p w14:paraId="317309BA" w14:textId="77777777" w:rsidR="004A0D02" w:rsidRDefault="00A50BF7">
      <w:pPr>
        <w:pStyle w:val="NormalWeb"/>
        <w:numPr>
          <w:ilvl w:val="0"/>
          <w:numId w:val="2"/>
        </w:numPr>
        <w:tabs>
          <w:tab w:val="clear" w:pos="420"/>
        </w:tabs>
      </w:pPr>
      <w:r>
        <w:t>To automate the process of viewing, renting, and returning cars.</w:t>
      </w:r>
    </w:p>
    <w:p w14:paraId="2548FBB7" w14:textId="77777777" w:rsidR="004A0D02" w:rsidRDefault="00A50BF7">
      <w:pPr>
        <w:pStyle w:val="NormalWeb"/>
        <w:numPr>
          <w:ilvl w:val="0"/>
          <w:numId w:val="2"/>
        </w:numPr>
        <w:tabs>
          <w:tab w:val="clear" w:pos="420"/>
        </w:tabs>
      </w:pPr>
      <w:r>
        <w:t>To simulate a payment validation system for customer transactions.</w:t>
      </w:r>
    </w:p>
    <w:p w14:paraId="7BED5878" w14:textId="77777777" w:rsidR="004A0D02" w:rsidRDefault="00A50BF7">
      <w:pPr>
        <w:pStyle w:val="NormalWeb"/>
        <w:numPr>
          <w:ilvl w:val="0"/>
          <w:numId w:val="2"/>
        </w:numPr>
        <w:tabs>
          <w:tab w:val="clear" w:pos="420"/>
        </w:tabs>
      </w:pPr>
      <w:r>
        <w:t>To demonstrate the logical design and implementation of a real-life management system through the C language.</w:t>
      </w:r>
    </w:p>
    <w:p w14:paraId="5B67EE40" w14:textId="77777777" w:rsidR="004A0D02" w:rsidRDefault="00A50BF7">
      <w:pPr>
        <w:pStyle w:val="NormalWeb"/>
        <w:rPr>
          <w:rStyle w:val="Strong"/>
          <w:color w:val="2E74B5" w:themeColor="accent1" w:themeShade="BF"/>
          <w:sz w:val="28"/>
          <w:szCs w:val="28"/>
        </w:rPr>
      </w:pPr>
      <w:r>
        <w:rPr>
          <w:rStyle w:val="Strong"/>
          <w:color w:val="2E74B5" w:themeColor="accent1" w:themeShade="BF"/>
          <w:sz w:val="28"/>
          <w:szCs w:val="28"/>
        </w:rPr>
        <w:t xml:space="preserve">Tools and Technologies </w:t>
      </w:r>
      <w:proofErr w:type="gramStart"/>
      <w:r>
        <w:rPr>
          <w:rStyle w:val="Strong"/>
          <w:color w:val="2E74B5" w:themeColor="accent1" w:themeShade="BF"/>
          <w:sz w:val="28"/>
          <w:szCs w:val="28"/>
        </w:rPr>
        <w:t>Used :</w:t>
      </w:r>
      <w:proofErr w:type="gramEnd"/>
    </w:p>
    <w:p w14:paraId="3D2BF46D" w14:textId="77777777" w:rsidR="004A0D02" w:rsidRDefault="00A50BF7">
      <w:pPr>
        <w:pStyle w:val="NormalWeb"/>
        <w:numPr>
          <w:ilvl w:val="0"/>
          <w:numId w:val="3"/>
        </w:numPr>
      </w:pPr>
      <w:r>
        <w:rPr>
          <w:rStyle w:val="Strong"/>
        </w:rPr>
        <w:t>Programming Language:</w:t>
      </w:r>
      <w:r>
        <w:t xml:space="preserve"> C</w:t>
      </w:r>
    </w:p>
    <w:p w14:paraId="5A4CD802" w14:textId="77777777" w:rsidR="004A0D02" w:rsidRDefault="00A50BF7">
      <w:pPr>
        <w:pStyle w:val="NormalWeb"/>
        <w:numPr>
          <w:ilvl w:val="0"/>
          <w:numId w:val="3"/>
        </w:numPr>
      </w:pPr>
      <w:r>
        <w:rPr>
          <w:rStyle w:val="Strong"/>
        </w:rPr>
        <w:t>Compiler:</w:t>
      </w:r>
      <w:r>
        <w:t xml:space="preserve"> Dev C++</w:t>
      </w:r>
    </w:p>
    <w:p w14:paraId="51079978" w14:textId="77777777" w:rsidR="004A0D02" w:rsidRDefault="00A50BF7">
      <w:pPr>
        <w:pStyle w:val="NormalWeb"/>
        <w:numPr>
          <w:ilvl w:val="0"/>
          <w:numId w:val="3"/>
        </w:numPr>
      </w:pPr>
      <w:r>
        <w:rPr>
          <w:rStyle w:val="Strong"/>
        </w:rPr>
        <w:t>Libraries Used:</w:t>
      </w:r>
      <w:r>
        <w:t xml:space="preserve"> </w:t>
      </w:r>
      <w:proofErr w:type="spellStart"/>
      <w:r>
        <w:rPr>
          <w:rStyle w:val="HTMLCode"/>
        </w:rPr>
        <w:t>stdio.h</w:t>
      </w:r>
      <w:proofErr w:type="spellEnd"/>
      <w:r>
        <w:t xml:space="preserve"> and </w:t>
      </w:r>
      <w:proofErr w:type="spellStart"/>
      <w:r>
        <w:rPr>
          <w:rStyle w:val="HTMLCode"/>
        </w:rPr>
        <w:t>string.h</w:t>
      </w:r>
      <w:proofErr w:type="spellEnd"/>
    </w:p>
    <w:p w14:paraId="2B977B25" w14:textId="77777777" w:rsidR="004A0D02" w:rsidRDefault="00A50BF7">
      <w:pPr>
        <w:pStyle w:val="NormalWeb"/>
        <w:numPr>
          <w:ilvl w:val="0"/>
          <w:numId w:val="3"/>
        </w:numPr>
      </w:pPr>
      <w:r>
        <w:rPr>
          <w:rStyle w:val="Strong"/>
        </w:rPr>
        <w:t>Environment:</w:t>
      </w:r>
      <w:r>
        <w:t xml:space="preserve"> Command-Line Interface (CLI)</w:t>
      </w:r>
    </w:p>
    <w:p w14:paraId="6D5BF927" w14:textId="77777777" w:rsidR="004A0D02" w:rsidRDefault="00A50BF7">
      <w:pPr>
        <w:pStyle w:val="NormalWeb"/>
        <w:numPr>
          <w:ilvl w:val="0"/>
          <w:numId w:val="3"/>
        </w:numPr>
      </w:pPr>
      <w:r>
        <w:rPr>
          <w:rStyle w:val="Strong"/>
        </w:rPr>
        <w:t>Programming Concepts:</w:t>
      </w:r>
      <w:r>
        <w:t xml:space="preserve"> Loops, Arrays, Conditional </w:t>
      </w:r>
      <w:proofErr w:type="gramStart"/>
      <w:r>
        <w:t>Statements,  Character</w:t>
      </w:r>
      <w:proofErr w:type="gramEnd"/>
      <w:r>
        <w:t xml:space="preserve"> Input and Output</w:t>
      </w:r>
    </w:p>
    <w:p w14:paraId="7C724EA4" w14:textId="77777777" w:rsidR="004A0D02" w:rsidRDefault="004A0D02">
      <w:pPr>
        <w:pStyle w:val="NormalWeb"/>
      </w:pPr>
    </w:p>
    <w:p w14:paraId="483FE4FC" w14:textId="77777777" w:rsidR="004A0D02" w:rsidRDefault="004A0D02">
      <w:pPr>
        <w:pStyle w:val="NormalWeb"/>
      </w:pPr>
    </w:p>
    <w:p w14:paraId="0C0A2E76" w14:textId="77777777" w:rsidR="00A50BF7" w:rsidRDefault="00A50BF7">
      <w:pPr>
        <w:pStyle w:val="NormalWeb"/>
      </w:pPr>
    </w:p>
    <w:p w14:paraId="564077AE"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 xml:space="preserve">System </w:t>
      </w:r>
      <w:proofErr w:type="gramStart"/>
      <w:r>
        <w:rPr>
          <w:rStyle w:val="Strong"/>
          <w:rFonts w:ascii="Times New Roman" w:hAnsi="Times New Roman" w:hint="default"/>
          <w:b/>
          <w:bCs/>
          <w:color w:val="2E74B5" w:themeColor="accent1" w:themeShade="BF"/>
          <w:sz w:val="32"/>
          <w:szCs w:val="32"/>
        </w:rPr>
        <w:t>Overview :</w:t>
      </w:r>
      <w:proofErr w:type="gramEnd"/>
    </w:p>
    <w:p w14:paraId="023C29C7" w14:textId="77777777" w:rsidR="004A0D02" w:rsidRDefault="00A50BF7">
      <w:pPr>
        <w:pStyle w:val="NormalWeb"/>
      </w:pPr>
      <w:r>
        <w:t xml:space="preserve">The Car Rental System is a </w:t>
      </w:r>
      <w:r>
        <w:rPr>
          <w:rStyle w:val="Strong"/>
        </w:rPr>
        <w:t>menu-driven</w:t>
      </w:r>
      <w:r>
        <w:t xml:space="preserve"> console program that repeatedly interacts with the user until they decide to exit.</w:t>
      </w:r>
    </w:p>
    <w:p w14:paraId="591B696B" w14:textId="77777777" w:rsidR="004A0D02" w:rsidRDefault="00A50BF7">
      <w:pPr>
        <w:pStyle w:val="NormalWeb"/>
      </w:pPr>
      <w:r>
        <w:t xml:space="preserve">The system stores information about five cars in an array, where each element represents the car’s </w:t>
      </w:r>
      <w:r>
        <w:rPr>
          <w:rStyle w:val="Strong"/>
        </w:rPr>
        <w:t>availability status</w:t>
      </w:r>
      <w:r>
        <w:t xml:space="preserve"> (</w:t>
      </w:r>
      <w:r>
        <w:rPr>
          <w:rStyle w:val="HTMLCode"/>
        </w:rPr>
        <w:t>1</w:t>
      </w:r>
      <w:r>
        <w:t xml:space="preserve"> for available and </w:t>
      </w:r>
      <w:r>
        <w:rPr>
          <w:rStyle w:val="HTMLCode"/>
        </w:rPr>
        <w:t>0</w:t>
      </w:r>
      <w:r>
        <w:t xml:space="preserve"> for rented).</w:t>
      </w:r>
      <w:r>
        <w:br/>
        <w:t xml:space="preserve">Each car also has an assigned </w:t>
      </w:r>
      <w:r>
        <w:rPr>
          <w:rStyle w:val="Strong"/>
        </w:rPr>
        <w:t>code (A–E)</w:t>
      </w:r>
      <w:r>
        <w:t xml:space="preserve"> and a </w:t>
      </w:r>
      <w:r>
        <w:rPr>
          <w:rStyle w:val="Strong"/>
        </w:rPr>
        <w:t>daily rental rate</w:t>
      </w:r>
      <w:r>
        <w:t>.</w:t>
      </w:r>
    </w:p>
    <w:p w14:paraId="0BA81B92" w14:textId="77777777" w:rsidR="004A0D02" w:rsidRDefault="00A50BF7">
      <w:pPr>
        <w:pStyle w:val="NormalWeb"/>
      </w:pPr>
      <w:r>
        <w:t>When a customer chooses to rent a car:</w:t>
      </w:r>
    </w:p>
    <w:p w14:paraId="4B367785" w14:textId="77777777" w:rsidR="004A0D02" w:rsidRDefault="00A50BF7">
      <w:pPr>
        <w:pStyle w:val="NormalWeb"/>
        <w:numPr>
          <w:ilvl w:val="0"/>
          <w:numId w:val="3"/>
        </w:numPr>
      </w:pPr>
      <w:r>
        <w:t>The system checks if the car is available.</w:t>
      </w:r>
    </w:p>
    <w:p w14:paraId="03940E19" w14:textId="77777777" w:rsidR="004A0D02" w:rsidRDefault="00A50BF7">
      <w:pPr>
        <w:pStyle w:val="NormalWeb"/>
        <w:numPr>
          <w:ilvl w:val="0"/>
          <w:numId w:val="3"/>
        </w:numPr>
      </w:pPr>
      <w:r>
        <w:t>It calculates the total rent based on the number of days entered.</w:t>
      </w:r>
    </w:p>
    <w:p w14:paraId="61ED9452" w14:textId="77777777" w:rsidR="004A0D02" w:rsidRDefault="00A50BF7">
      <w:pPr>
        <w:pStyle w:val="NormalWeb"/>
        <w:numPr>
          <w:ilvl w:val="0"/>
          <w:numId w:val="3"/>
        </w:numPr>
      </w:pPr>
      <w:r>
        <w:t>The system requests the exact payment and confirms the booking only if the entered amount matches the required total.</w:t>
      </w:r>
    </w:p>
    <w:p w14:paraId="725FF350" w14:textId="77777777" w:rsidR="004A0D02" w:rsidRDefault="00A50BF7">
      <w:pPr>
        <w:pStyle w:val="NormalWeb"/>
        <w:numPr>
          <w:ilvl w:val="0"/>
          <w:numId w:val="3"/>
        </w:numPr>
      </w:pPr>
      <w:r>
        <w:t xml:space="preserve">The system also includes an option to </w:t>
      </w:r>
      <w:r>
        <w:rPr>
          <w:rStyle w:val="Strong"/>
        </w:rPr>
        <w:t>return cars</w:t>
      </w:r>
      <w:r>
        <w:t>, which changes their status back to available.</w:t>
      </w:r>
    </w:p>
    <w:p w14:paraId="660648FC"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Car </w:t>
      </w:r>
      <w:proofErr w:type="gramStart"/>
      <w:r>
        <w:rPr>
          <w:b/>
          <w:bCs/>
          <w:color w:val="2E74B5" w:themeColor="accent1" w:themeShade="BF"/>
          <w:sz w:val="32"/>
          <w:szCs w:val="32"/>
        </w:rPr>
        <w:t>Details :</w:t>
      </w:r>
      <w:proofErr w:type="gramEnd"/>
    </w:p>
    <w:tbl>
      <w:tblPr>
        <w:tblStyle w:val="TableGrid"/>
        <w:tblW w:w="0" w:type="auto"/>
        <w:tblLook w:val="04A0" w:firstRow="1" w:lastRow="0" w:firstColumn="1" w:lastColumn="0" w:noHBand="0" w:noVBand="1"/>
      </w:tblPr>
      <w:tblGrid>
        <w:gridCol w:w="2779"/>
        <w:gridCol w:w="2761"/>
        <w:gridCol w:w="2756"/>
      </w:tblGrid>
      <w:tr w:rsidR="004A0D02" w14:paraId="239706F1" w14:textId="77777777">
        <w:tc>
          <w:tcPr>
            <w:tcW w:w="2840" w:type="dxa"/>
            <w:shd w:val="clear" w:color="auto" w:fill="9CC2E5" w:themeFill="accent1" w:themeFillTint="99"/>
          </w:tcPr>
          <w:p w14:paraId="1A2ACE61" w14:textId="77777777" w:rsidR="004A0D02" w:rsidRDefault="00A50BF7">
            <w:pPr>
              <w:pStyle w:val="NormalWeb"/>
              <w:widowControl/>
              <w:jc w:val="center"/>
              <w:rPr>
                <w:b/>
                <w:bCs/>
                <w:color w:val="000000" w:themeColor="text1"/>
              </w:rPr>
            </w:pPr>
            <w:r>
              <w:rPr>
                <w:b/>
                <w:bCs/>
                <w:color w:val="000000" w:themeColor="text1"/>
              </w:rPr>
              <w:t>Car Model</w:t>
            </w:r>
          </w:p>
        </w:tc>
        <w:tc>
          <w:tcPr>
            <w:tcW w:w="2841" w:type="dxa"/>
            <w:shd w:val="clear" w:color="auto" w:fill="9CC2E5" w:themeFill="accent1" w:themeFillTint="99"/>
          </w:tcPr>
          <w:p w14:paraId="773C291D" w14:textId="77777777" w:rsidR="004A0D02" w:rsidRDefault="00A50BF7">
            <w:pPr>
              <w:pStyle w:val="NormalWeb"/>
              <w:widowControl/>
              <w:jc w:val="center"/>
              <w:rPr>
                <w:b/>
                <w:bCs/>
                <w:color w:val="000000" w:themeColor="text1"/>
              </w:rPr>
            </w:pPr>
            <w:r>
              <w:rPr>
                <w:b/>
                <w:bCs/>
                <w:color w:val="000000" w:themeColor="text1"/>
              </w:rPr>
              <w:t>Daily Rent (PKR)</w:t>
            </w:r>
          </w:p>
        </w:tc>
        <w:tc>
          <w:tcPr>
            <w:tcW w:w="2841" w:type="dxa"/>
            <w:shd w:val="clear" w:color="auto" w:fill="9CC2E5" w:themeFill="accent1" w:themeFillTint="99"/>
          </w:tcPr>
          <w:p w14:paraId="5A02417C" w14:textId="77777777" w:rsidR="004A0D02" w:rsidRDefault="00A50BF7">
            <w:pPr>
              <w:pStyle w:val="NormalWeb"/>
              <w:widowControl/>
              <w:jc w:val="center"/>
              <w:rPr>
                <w:b/>
                <w:bCs/>
                <w:color w:val="000000" w:themeColor="text1"/>
              </w:rPr>
            </w:pPr>
            <w:r>
              <w:rPr>
                <w:b/>
                <w:bCs/>
                <w:color w:val="000000" w:themeColor="text1"/>
              </w:rPr>
              <w:t>Code</w:t>
            </w:r>
          </w:p>
        </w:tc>
      </w:tr>
      <w:tr w:rsidR="004A0D02" w14:paraId="74D8B189" w14:textId="77777777">
        <w:tc>
          <w:tcPr>
            <w:tcW w:w="2840" w:type="dxa"/>
          </w:tcPr>
          <w:p w14:paraId="73F21DAB" w14:textId="77777777" w:rsidR="004A0D02" w:rsidRDefault="00A50BF7">
            <w:pPr>
              <w:pStyle w:val="NormalWeb"/>
              <w:widowControl/>
              <w:jc w:val="center"/>
              <w:rPr>
                <w:color w:val="000000" w:themeColor="text1"/>
              </w:rPr>
            </w:pPr>
            <w:r>
              <w:rPr>
                <w:color w:val="000000" w:themeColor="text1"/>
              </w:rPr>
              <w:t>ALTO</w:t>
            </w:r>
          </w:p>
        </w:tc>
        <w:tc>
          <w:tcPr>
            <w:tcW w:w="2841" w:type="dxa"/>
          </w:tcPr>
          <w:p w14:paraId="2A692C52" w14:textId="77777777" w:rsidR="004A0D02" w:rsidRDefault="00A50BF7">
            <w:pPr>
              <w:pStyle w:val="NormalWeb"/>
              <w:widowControl/>
              <w:jc w:val="center"/>
              <w:rPr>
                <w:color w:val="000000" w:themeColor="text1"/>
              </w:rPr>
            </w:pPr>
            <w:r>
              <w:rPr>
                <w:color w:val="000000" w:themeColor="text1"/>
              </w:rPr>
              <w:t>5000</w:t>
            </w:r>
          </w:p>
        </w:tc>
        <w:tc>
          <w:tcPr>
            <w:tcW w:w="2841" w:type="dxa"/>
          </w:tcPr>
          <w:p w14:paraId="1FD621BA" w14:textId="77777777" w:rsidR="004A0D02" w:rsidRDefault="00A50BF7">
            <w:pPr>
              <w:pStyle w:val="NormalWeb"/>
              <w:widowControl/>
              <w:jc w:val="center"/>
              <w:rPr>
                <w:color w:val="000000" w:themeColor="text1"/>
              </w:rPr>
            </w:pPr>
            <w:r>
              <w:rPr>
                <w:color w:val="000000" w:themeColor="text1"/>
              </w:rPr>
              <w:t>A</w:t>
            </w:r>
          </w:p>
        </w:tc>
      </w:tr>
      <w:tr w:rsidR="004A0D02" w14:paraId="4FB53453" w14:textId="77777777">
        <w:tc>
          <w:tcPr>
            <w:tcW w:w="2840" w:type="dxa"/>
          </w:tcPr>
          <w:p w14:paraId="381FD439" w14:textId="77777777" w:rsidR="004A0D02" w:rsidRDefault="00A50BF7">
            <w:pPr>
              <w:pStyle w:val="NormalWeb"/>
              <w:widowControl/>
              <w:jc w:val="center"/>
              <w:rPr>
                <w:color w:val="000000" w:themeColor="text1"/>
              </w:rPr>
            </w:pPr>
            <w:r>
              <w:rPr>
                <w:color w:val="000000" w:themeColor="text1"/>
              </w:rPr>
              <w:t>CITY</w:t>
            </w:r>
          </w:p>
        </w:tc>
        <w:tc>
          <w:tcPr>
            <w:tcW w:w="2841" w:type="dxa"/>
          </w:tcPr>
          <w:p w14:paraId="381D677F" w14:textId="77777777" w:rsidR="004A0D02" w:rsidRDefault="00A50BF7">
            <w:pPr>
              <w:pStyle w:val="NormalWeb"/>
              <w:widowControl/>
              <w:jc w:val="center"/>
              <w:rPr>
                <w:color w:val="000000" w:themeColor="text1"/>
              </w:rPr>
            </w:pPr>
            <w:r>
              <w:rPr>
                <w:color w:val="000000" w:themeColor="text1"/>
              </w:rPr>
              <w:t>7000</w:t>
            </w:r>
          </w:p>
        </w:tc>
        <w:tc>
          <w:tcPr>
            <w:tcW w:w="2841" w:type="dxa"/>
          </w:tcPr>
          <w:p w14:paraId="5B185657" w14:textId="77777777" w:rsidR="004A0D02" w:rsidRDefault="00A50BF7">
            <w:pPr>
              <w:pStyle w:val="NormalWeb"/>
              <w:widowControl/>
              <w:jc w:val="center"/>
              <w:rPr>
                <w:color w:val="000000" w:themeColor="text1"/>
              </w:rPr>
            </w:pPr>
            <w:r>
              <w:rPr>
                <w:color w:val="000000" w:themeColor="text1"/>
              </w:rPr>
              <w:t>B</w:t>
            </w:r>
          </w:p>
        </w:tc>
      </w:tr>
      <w:tr w:rsidR="004A0D02" w14:paraId="31405BA0" w14:textId="77777777">
        <w:tc>
          <w:tcPr>
            <w:tcW w:w="2840" w:type="dxa"/>
          </w:tcPr>
          <w:p w14:paraId="75A5437E" w14:textId="77777777" w:rsidR="004A0D02" w:rsidRDefault="00A50BF7">
            <w:pPr>
              <w:pStyle w:val="NormalWeb"/>
              <w:widowControl/>
              <w:jc w:val="center"/>
              <w:rPr>
                <w:color w:val="000000" w:themeColor="text1"/>
              </w:rPr>
            </w:pPr>
            <w:r>
              <w:rPr>
                <w:color w:val="000000" w:themeColor="text1"/>
              </w:rPr>
              <w:t>VITZ</w:t>
            </w:r>
          </w:p>
        </w:tc>
        <w:tc>
          <w:tcPr>
            <w:tcW w:w="2841" w:type="dxa"/>
          </w:tcPr>
          <w:p w14:paraId="601B35D4" w14:textId="77777777" w:rsidR="004A0D02" w:rsidRDefault="00A50BF7">
            <w:pPr>
              <w:pStyle w:val="NormalWeb"/>
              <w:widowControl/>
              <w:jc w:val="center"/>
              <w:rPr>
                <w:color w:val="000000" w:themeColor="text1"/>
              </w:rPr>
            </w:pPr>
            <w:r>
              <w:rPr>
                <w:color w:val="000000" w:themeColor="text1"/>
              </w:rPr>
              <w:t>6000</w:t>
            </w:r>
          </w:p>
        </w:tc>
        <w:tc>
          <w:tcPr>
            <w:tcW w:w="2841" w:type="dxa"/>
          </w:tcPr>
          <w:p w14:paraId="0EECE601" w14:textId="77777777" w:rsidR="004A0D02" w:rsidRDefault="00A50BF7">
            <w:pPr>
              <w:pStyle w:val="NormalWeb"/>
              <w:widowControl/>
              <w:jc w:val="center"/>
              <w:rPr>
                <w:color w:val="000000" w:themeColor="text1"/>
              </w:rPr>
            </w:pPr>
            <w:r>
              <w:rPr>
                <w:color w:val="000000" w:themeColor="text1"/>
              </w:rPr>
              <w:t>C</w:t>
            </w:r>
          </w:p>
        </w:tc>
      </w:tr>
      <w:tr w:rsidR="004A0D02" w14:paraId="15A77515" w14:textId="77777777">
        <w:tc>
          <w:tcPr>
            <w:tcW w:w="2840" w:type="dxa"/>
          </w:tcPr>
          <w:p w14:paraId="0D07E9DC" w14:textId="77777777" w:rsidR="004A0D02" w:rsidRDefault="00A50BF7">
            <w:pPr>
              <w:pStyle w:val="NormalWeb"/>
              <w:widowControl/>
              <w:jc w:val="center"/>
              <w:rPr>
                <w:color w:val="000000" w:themeColor="text1"/>
              </w:rPr>
            </w:pPr>
            <w:r>
              <w:rPr>
                <w:color w:val="000000" w:themeColor="text1"/>
              </w:rPr>
              <w:t>COROLLA</w:t>
            </w:r>
          </w:p>
        </w:tc>
        <w:tc>
          <w:tcPr>
            <w:tcW w:w="2841" w:type="dxa"/>
          </w:tcPr>
          <w:p w14:paraId="03A36382" w14:textId="77777777" w:rsidR="004A0D02" w:rsidRDefault="00A50BF7">
            <w:pPr>
              <w:pStyle w:val="NormalWeb"/>
              <w:widowControl/>
              <w:jc w:val="center"/>
              <w:rPr>
                <w:color w:val="000000" w:themeColor="text1"/>
              </w:rPr>
            </w:pPr>
            <w:r>
              <w:rPr>
                <w:color w:val="000000" w:themeColor="text1"/>
              </w:rPr>
              <w:t>10000</w:t>
            </w:r>
          </w:p>
        </w:tc>
        <w:tc>
          <w:tcPr>
            <w:tcW w:w="2841" w:type="dxa"/>
          </w:tcPr>
          <w:p w14:paraId="2E2D29C0" w14:textId="77777777" w:rsidR="004A0D02" w:rsidRDefault="00A50BF7">
            <w:pPr>
              <w:pStyle w:val="NormalWeb"/>
              <w:widowControl/>
              <w:jc w:val="center"/>
              <w:rPr>
                <w:color w:val="000000" w:themeColor="text1"/>
              </w:rPr>
            </w:pPr>
            <w:r>
              <w:rPr>
                <w:color w:val="000000" w:themeColor="text1"/>
              </w:rPr>
              <w:t>D</w:t>
            </w:r>
          </w:p>
        </w:tc>
      </w:tr>
      <w:tr w:rsidR="004A0D02" w14:paraId="5EC22997" w14:textId="77777777">
        <w:tc>
          <w:tcPr>
            <w:tcW w:w="2840" w:type="dxa"/>
          </w:tcPr>
          <w:p w14:paraId="5443614C" w14:textId="77777777" w:rsidR="004A0D02" w:rsidRDefault="00A50BF7">
            <w:pPr>
              <w:pStyle w:val="NormalWeb"/>
              <w:widowControl/>
              <w:jc w:val="center"/>
              <w:rPr>
                <w:color w:val="000000" w:themeColor="text1"/>
              </w:rPr>
            </w:pPr>
            <w:r>
              <w:rPr>
                <w:color w:val="000000" w:themeColor="text1"/>
              </w:rPr>
              <w:t>CITY</w:t>
            </w:r>
          </w:p>
        </w:tc>
        <w:tc>
          <w:tcPr>
            <w:tcW w:w="2841" w:type="dxa"/>
          </w:tcPr>
          <w:p w14:paraId="37F88311" w14:textId="77777777" w:rsidR="004A0D02" w:rsidRDefault="00A50BF7">
            <w:pPr>
              <w:pStyle w:val="NormalWeb"/>
              <w:widowControl/>
              <w:jc w:val="center"/>
              <w:rPr>
                <w:color w:val="000000" w:themeColor="text1"/>
              </w:rPr>
            </w:pPr>
            <w:r>
              <w:rPr>
                <w:color w:val="000000" w:themeColor="text1"/>
              </w:rPr>
              <w:t>12000</w:t>
            </w:r>
          </w:p>
        </w:tc>
        <w:tc>
          <w:tcPr>
            <w:tcW w:w="2841" w:type="dxa"/>
          </w:tcPr>
          <w:p w14:paraId="53C8F093" w14:textId="77777777" w:rsidR="004A0D02" w:rsidRDefault="00A50BF7">
            <w:pPr>
              <w:pStyle w:val="NormalWeb"/>
              <w:widowControl/>
              <w:jc w:val="center"/>
              <w:rPr>
                <w:color w:val="000000" w:themeColor="text1"/>
              </w:rPr>
            </w:pPr>
            <w:r>
              <w:rPr>
                <w:color w:val="000000" w:themeColor="text1"/>
              </w:rPr>
              <w:t>E</w:t>
            </w:r>
          </w:p>
        </w:tc>
      </w:tr>
    </w:tbl>
    <w:p w14:paraId="59C27F2A"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Working of the </w:t>
      </w:r>
      <w:proofErr w:type="gramStart"/>
      <w:r>
        <w:rPr>
          <w:rStyle w:val="Strong"/>
          <w:rFonts w:ascii="Times New Roman" w:hAnsi="Times New Roman" w:hint="default"/>
          <w:b/>
          <w:bCs/>
          <w:color w:val="2E74B5" w:themeColor="accent1" w:themeShade="BF"/>
          <w:sz w:val="32"/>
          <w:szCs w:val="32"/>
        </w:rPr>
        <w:t>Program :</w:t>
      </w:r>
      <w:proofErr w:type="gramEnd"/>
    </w:p>
    <w:p w14:paraId="15954B06" w14:textId="77777777" w:rsidR="004A0D02" w:rsidRDefault="00A50BF7">
      <w:pPr>
        <w:pStyle w:val="NormalWeb"/>
        <w:numPr>
          <w:ilvl w:val="0"/>
          <w:numId w:val="4"/>
        </w:numPr>
      </w:pPr>
      <w:r>
        <w:rPr>
          <w:rStyle w:val="Strong"/>
        </w:rPr>
        <w:t>Welcome Screen and Menu:</w:t>
      </w:r>
    </w:p>
    <w:p w14:paraId="1B6BD3B6" w14:textId="77777777" w:rsidR="004A0D02" w:rsidRDefault="00A50BF7">
      <w:pPr>
        <w:pStyle w:val="NormalWeb"/>
      </w:pPr>
      <w:r>
        <w:t>The program starts with a welcome message and presents a main menu with three options:</w:t>
      </w:r>
    </w:p>
    <w:p w14:paraId="12A5BF3E" w14:textId="77777777" w:rsidR="004A0D02" w:rsidRDefault="00A50BF7">
      <w:pPr>
        <w:pStyle w:val="NormalWeb"/>
        <w:numPr>
          <w:ilvl w:val="0"/>
          <w:numId w:val="5"/>
        </w:numPr>
      </w:pPr>
      <w:r>
        <w:t>View Available Cars</w:t>
      </w:r>
    </w:p>
    <w:p w14:paraId="7BA663FE" w14:textId="77777777" w:rsidR="004A0D02" w:rsidRDefault="00A50BF7">
      <w:pPr>
        <w:pStyle w:val="NormalWeb"/>
        <w:numPr>
          <w:ilvl w:val="0"/>
          <w:numId w:val="5"/>
        </w:numPr>
      </w:pPr>
      <w:r>
        <w:t>Return Car</w:t>
      </w:r>
    </w:p>
    <w:p w14:paraId="39570980" w14:textId="77777777" w:rsidR="004A0D02" w:rsidRDefault="00A50BF7">
      <w:pPr>
        <w:pStyle w:val="NormalWeb"/>
        <w:numPr>
          <w:ilvl w:val="0"/>
          <w:numId w:val="5"/>
        </w:numPr>
      </w:pPr>
      <w:r>
        <w:t>Exit</w:t>
      </w:r>
    </w:p>
    <w:p w14:paraId="5B1441A6" w14:textId="77777777" w:rsidR="004A0D02" w:rsidRDefault="00A50BF7">
      <w:pPr>
        <w:pStyle w:val="NormalWeb"/>
        <w:numPr>
          <w:ilvl w:val="0"/>
          <w:numId w:val="4"/>
        </w:numPr>
      </w:pPr>
      <w:r>
        <w:rPr>
          <w:rStyle w:val="Strong"/>
        </w:rPr>
        <w:t>Viewing Cars:</w:t>
      </w:r>
    </w:p>
    <w:p w14:paraId="33276874" w14:textId="77777777" w:rsidR="004A0D02" w:rsidRDefault="00A50BF7">
      <w:pPr>
        <w:pStyle w:val="NormalWeb"/>
      </w:pPr>
      <w:r>
        <w:t>When the user selects “View Available Cars,” the system lists all cars currently available for rent.</w:t>
      </w:r>
    </w:p>
    <w:p w14:paraId="09DEFA3E" w14:textId="77777777" w:rsidR="004A0D02" w:rsidRDefault="004A0D02">
      <w:pPr>
        <w:pStyle w:val="NormalWeb"/>
        <w:rPr>
          <w:rStyle w:val="Strong"/>
        </w:rPr>
      </w:pPr>
    </w:p>
    <w:p w14:paraId="4463F9F5" w14:textId="77777777" w:rsidR="00A50BF7" w:rsidRDefault="00A50BF7">
      <w:pPr>
        <w:pStyle w:val="NormalWeb"/>
        <w:rPr>
          <w:rStyle w:val="Strong"/>
        </w:rPr>
      </w:pPr>
    </w:p>
    <w:p w14:paraId="4A32D6AB" w14:textId="77777777" w:rsidR="004A0D02" w:rsidRDefault="004A0D02">
      <w:pPr>
        <w:pStyle w:val="NormalWeb"/>
        <w:rPr>
          <w:rStyle w:val="Strong"/>
        </w:rPr>
      </w:pPr>
    </w:p>
    <w:p w14:paraId="1B62362A" w14:textId="77777777" w:rsidR="004A0D02" w:rsidRDefault="00A50BF7">
      <w:pPr>
        <w:pStyle w:val="NormalWeb"/>
        <w:numPr>
          <w:ilvl w:val="0"/>
          <w:numId w:val="4"/>
        </w:numPr>
      </w:pPr>
      <w:r>
        <w:rPr>
          <w:rStyle w:val="Strong"/>
        </w:rPr>
        <w:lastRenderedPageBreak/>
        <w:t>Renting Process:</w:t>
      </w:r>
    </w:p>
    <w:p w14:paraId="21C4AD25" w14:textId="77777777" w:rsidR="004A0D02" w:rsidRDefault="00A50BF7">
      <w:pPr>
        <w:pStyle w:val="NormalWeb"/>
        <w:numPr>
          <w:ilvl w:val="0"/>
          <w:numId w:val="6"/>
        </w:numPr>
      </w:pPr>
      <w:r>
        <w:t xml:space="preserve">The user enters the </w:t>
      </w:r>
      <w:r>
        <w:rPr>
          <w:rStyle w:val="Strong"/>
        </w:rPr>
        <w:t>car code</w:t>
      </w:r>
      <w:r>
        <w:t xml:space="preserve"> and the </w:t>
      </w:r>
      <w:r>
        <w:rPr>
          <w:rStyle w:val="Strong"/>
        </w:rPr>
        <w:t>number of days</w:t>
      </w:r>
      <w:r>
        <w:t>.</w:t>
      </w:r>
    </w:p>
    <w:p w14:paraId="11332DA6" w14:textId="77777777" w:rsidR="004A0D02" w:rsidRDefault="00A50BF7">
      <w:pPr>
        <w:pStyle w:val="NormalWeb"/>
        <w:numPr>
          <w:ilvl w:val="0"/>
          <w:numId w:val="6"/>
        </w:numPr>
      </w:pPr>
      <w:r>
        <w:t xml:space="preserve">The system calculates the </w:t>
      </w:r>
      <w:r>
        <w:rPr>
          <w:rStyle w:val="Strong"/>
        </w:rPr>
        <w:t>total amount</w:t>
      </w:r>
      <w:r>
        <w:t xml:space="preserve"> (</w:t>
      </w:r>
      <w:r>
        <w:rPr>
          <w:rStyle w:val="HTMLCode"/>
        </w:rPr>
        <w:t>rent × days</w:t>
      </w:r>
      <w:r>
        <w:t>).</w:t>
      </w:r>
    </w:p>
    <w:p w14:paraId="736AFE89" w14:textId="77777777" w:rsidR="004A0D02" w:rsidRDefault="00A50BF7">
      <w:pPr>
        <w:pStyle w:val="NormalWeb"/>
        <w:numPr>
          <w:ilvl w:val="0"/>
          <w:numId w:val="6"/>
        </w:numPr>
      </w:pPr>
      <w:r>
        <w:t>The user is asked to enter the payment amount.</w:t>
      </w:r>
    </w:p>
    <w:p w14:paraId="6AB3C7AD" w14:textId="77777777" w:rsidR="004A0D02" w:rsidRDefault="00A50BF7">
      <w:pPr>
        <w:pStyle w:val="NormalWeb"/>
        <w:numPr>
          <w:ilvl w:val="0"/>
          <w:numId w:val="6"/>
        </w:numPr>
      </w:pPr>
      <w:r>
        <w:t xml:space="preserve">If payment is correct, the car is rented (its availability changes from </w:t>
      </w:r>
      <w:r>
        <w:rPr>
          <w:rStyle w:val="HTMLCode"/>
        </w:rPr>
        <w:t>1</w:t>
      </w:r>
      <w:r>
        <w:t xml:space="preserve"> to </w:t>
      </w:r>
      <w:r>
        <w:rPr>
          <w:rStyle w:val="HTMLCode"/>
        </w:rPr>
        <w:t>0</w:t>
      </w:r>
      <w:r>
        <w:t>).</w:t>
      </w:r>
    </w:p>
    <w:p w14:paraId="0E002612" w14:textId="77777777" w:rsidR="004A0D02" w:rsidRDefault="00A50BF7">
      <w:pPr>
        <w:pStyle w:val="NormalWeb"/>
        <w:numPr>
          <w:ilvl w:val="0"/>
          <w:numId w:val="6"/>
        </w:numPr>
      </w:pPr>
      <w:r>
        <w:t>If payment is incorrect, the car remains available.</w:t>
      </w:r>
    </w:p>
    <w:p w14:paraId="36C13B6F" w14:textId="77777777" w:rsidR="004A0D02" w:rsidRDefault="00A50BF7">
      <w:pPr>
        <w:pStyle w:val="NormalWeb"/>
        <w:numPr>
          <w:ilvl w:val="0"/>
          <w:numId w:val="4"/>
        </w:numPr>
      </w:pPr>
      <w:r>
        <w:rPr>
          <w:rStyle w:val="Strong"/>
        </w:rPr>
        <w:t>Returning Cars:</w:t>
      </w:r>
    </w:p>
    <w:p w14:paraId="2E11E253" w14:textId="77777777" w:rsidR="004A0D02" w:rsidRDefault="00A50BF7">
      <w:pPr>
        <w:pStyle w:val="NormalWeb"/>
      </w:pPr>
      <w:r>
        <w:t>The user can return a rented car by entering its code.</w:t>
      </w:r>
      <w:r>
        <w:br/>
        <w:t>If the car was previously rented, it becomes available again and a confirmation message is displayed.</w:t>
      </w:r>
    </w:p>
    <w:p w14:paraId="7F244B30" w14:textId="77777777" w:rsidR="004A0D02" w:rsidRDefault="00A50BF7">
      <w:pPr>
        <w:pStyle w:val="NormalWeb"/>
        <w:numPr>
          <w:ilvl w:val="0"/>
          <w:numId w:val="4"/>
        </w:numPr>
      </w:pPr>
      <w:r>
        <w:rPr>
          <w:rStyle w:val="Strong"/>
        </w:rPr>
        <w:t>Exiting the Program:</w:t>
      </w:r>
    </w:p>
    <w:p w14:paraId="2E6563C1" w14:textId="77777777" w:rsidR="004A0D02" w:rsidRDefault="00A50BF7">
      <w:pPr>
        <w:pStyle w:val="NormalWeb"/>
      </w:pPr>
      <w:r>
        <w:t>The user can exit by selecting option 3, after which the program displays a goodbye message.</w:t>
      </w:r>
    </w:p>
    <w:p w14:paraId="02B0AB93"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Sample </w:t>
      </w:r>
      <w:proofErr w:type="gramStart"/>
      <w:r>
        <w:rPr>
          <w:b/>
          <w:bCs/>
          <w:color w:val="2E74B5" w:themeColor="accent1" w:themeShade="BF"/>
          <w:sz w:val="32"/>
          <w:szCs w:val="32"/>
        </w:rPr>
        <w:t>Output :</w:t>
      </w:r>
      <w:proofErr w:type="gramEnd"/>
    </w:p>
    <w:p w14:paraId="54AF31A3" w14:textId="015FA9EF" w:rsidR="001E4787" w:rsidRPr="001E4787" w:rsidRDefault="00A50BF7" w:rsidP="001E4787">
      <w:pPr>
        <w:pStyle w:val="NormalWeb"/>
        <w:rPr>
          <w:rStyle w:val="Strong"/>
          <w:b w:val="0"/>
          <w:bCs w:val="0"/>
        </w:rPr>
      </w:pPr>
      <w:r>
        <w:rPr>
          <w:noProof/>
        </w:rPr>
        <w:drawing>
          <wp:inline distT="0" distB="0" distL="114300" distR="114300" wp14:anchorId="6EAE7829" wp14:editId="3644A220">
            <wp:extent cx="4923155" cy="396811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23155" cy="3968115"/>
                    </a:xfrm>
                    <a:prstGeom prst="rect">
                      <a:avLst/>
                    </a:prstGeom>
                    <a:noFill/>
                    <a:ln>
                      <a:noFill/>
                    </a:ln>
                  </pic:spPr>
                </pic:pic>
              </a:graphicData>
            </a:graphic>
          </wp:inline>
        </w:drawing>
      </w:r>
      <w:r w:rsidR="00100245">
        <w:rPr>
          <w:b/>
          <w:bCs/>
          <w:noProof/>
          <w:color w:val="2E74B5" w:themeColor="accent1" w:themeShade="BF"/>
          <w:sz w:val="32"/>
          <w:szCs w:val="32"/>
        </w:rPr>
        <mc:AlternateContent>
          <mc:Choice Requires="aink">
            <w:drawing>
              <wp:anchor distT="0" distB="0" distL="114300" distR="114300" simplePos="0" relativeHeight="251672576" behindDoc="0" locked="0" layoutInCell="1" allowOverlap="1" wp14:anchorId="5E25444D" wp14:editId="4E06E7CD">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72576" behindDoc="0" locked="0" layoutInCell="1" allowOverlap="1" wp14:anchorId="5E25444D" wp14:editId="4E06E7CD">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openxmlformats.org/drawingml/2006/picture">
                    <pic:pic xmlns:pic="http://schemas.openxmlformats.org/drawingml/2006/picture">
                      <pic:nvPicPr>
                        <pic:cNvPr id="1342575016" name="Ink 26"/>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openxmlformats.org/drawingml/2006/picture">
                    <pic:pic xmlns:pic="http://schemas.openxmlformats.org/drawingml/2006/picture">
                      <pic:nvPicPr>
                        <pic:cNvPr id="1152829610" name="Ink 20"/>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4680" cy="104040"/>
                      </w14:xfrm>
                    </w14:contentPart>
                  </a:graphicData>
                </a:graphic>
              </wp:anchor>
            </w:drawing>
          </mc:Choice>
          <mc:Fallbac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openxmlformats.org/drawingml/2006/picture">
                    <pic:pic xmlns:pic="http://schemas.openxmlformats.org/drawingml/2006/picture">
                      <pic:nvPicPr>
                        <pic:cNvPr id="1725416948" name="Ink 13"/>
                        <pic:cNvPicPr/>
                      </pic:nvPicPr>
                      <pic:blipFill>
                        <a:blip r:embed="rId13"/>
                        <a:stretch>
                          <a:fillRect/>
                        </a:stretch>
                      </pic:blipFill>
                      <pic:spPr>
                        <a:xfrm>
                          <a:off x="0" y="0"/>
                          <a:ext cx="21060" cy="211680"/>
                        </a:xfrm>
                        <a:prstGeom prst="rect">
                          <a:avLst/>
                        </a:prstGeom>
                      </pic:spPr>
                    </pic:pic>
                  </a:graphicData>
                </a:graphic>
              </wp:anchor>
            </w:drawing>
          </mc:Fallback>
        </mc:AlternateContent>
      </w:r>
    </w:p>
    <w:p w14:paraId="54A01CE2" w14:textId="53B1B39D" w:rsidR="004A0D02" w:rsidRDefault="004A0D02">
      <w:pPr>
        <w:rPr>
          <w:rStyle w:val="Strong"/>
          <w:color w:val="2E74B5" w:themeColor="accent1" w:themeShade="BF"/>
          <w:sz w:val="32"/>
          <w:szCs w:val="32"/>
        </w:rPr>
      </w:pPr>
    </w:p>
    <w:p w14:paraId="54AE2C66" w14:textId="77777777" w:rsidR="00F202B2" w:rsidRDefault="00F202B2">
      <w:pPr>
        <w:rPr>
          <w:rStyle w:val="Strong"/>
          <w:color w:val="2E74B5" w:themeColor="accent1" w:themeShade="BF"/>
          <w:sz w:val="32"/>
          <w:szCs w:val="32"/>
        </w:rPr>
      </w:pPr>
    </w:p>
    <w:p w14:paraId="08CFA772" w14:textId="77777777" w:rsidR="00F202B2" w:rsidRDefault="00F202B2">
      <w:pPr>
        <w:rPr>
          <w:rStyle w:val="Strong"/>
          <w:color w:val="2E74B5" w:themeColor="accent1" w:themeShade="BF"/>
          <w:sz w:val="32"/>
          <w:szCs w:val="32"/>
        </w:rPr>
      </w:pPr>
    </w:p>
    <w:p w14:paraId="31E9304E" w14:textId="77777777" w:rsidR="00F202B2" w:rsidRDefault="00F202B2">
      <w:pPr>
        <w:rPr>
          <w:rStyle w:val="Strong"/>
          <w:color w:val="2E74B5" w:themeColor="accent1" w:themeShade="BF"/>
          <w:sz w:val="32"/>
          <w:szCs w:val="32"/>
        </w:rPr>
      </w:pPr>
    </w:p>
    <w:p w14:paraId="3DD59AFB" w14:textId="2F07EAC0" w:rsidR="00F202B2" w:rsidRDefault="00F202B2">
      <w:pPr>
        <w:rPr>
          <w:rStyle w:val="Strong"/>
          <w:color w:val="2E74B5" w:themeColor="accent1" w:themeShade="BF"/>
          <w:sz w:val="32"/>
          <w:szCs w:val="32"/>
        </w:rPr>
      </w:pPr>
      <w:proofErr w:type="gramStart"/>
      <w:r>
        <w:rPr>
          <w:rStyle w:val="Strong"/>
          <w:color w:val="2E74B5" w:themeColor="accent1" w:themeShade="BF"/>
          <w:sz w:val="32"/>
          <w:szCs w:val="32"/>
        </w:rPr>
        <w:lastRenderedPageBreak/>
        <w:t>CODE :</w:t>
      </w:r>
      <w:proofErr w:type="gramEnd"/>
      <w:r>
        <w:rPr>
          <w:rStyle w:val="Strong"/>
          <w:color w:val="2E74B5" w:themeColor="accent1" w:themeShade="BF"/>
          <w:sz w:val="32"/>
          <w:szCs w:val="32"/>
        </w:rPr>
        <w:t xml:space="preserve"> </w:t>
      </w:r>
    </w:p>
    <w:p w14:paraId="5A3361F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#include &lt;</w:t>
      </w:r>
      <w:proofErr w:type="spellStart"/>
      <w:r w:rsidRPr="007E2C5C">
        <w:rPr>
          <w:rStyle w:val="Strong"/>
          <w:color w:val="2E74B5" w:themeColor="accent1" w:themeShade="BF"/>
          <w:sz w:val="32"/>
          <w:szCs w:val="32"/>
        </w:rPr>
        <w:t>stdio.h</w:t>
      </w:r>
      <w:proofErr w:type="spellEnd"/>
      <w:r w:rsidRPr="007E2C5C">
        <w:rPr>
          <w:rStyle w:val="Strong"/>
          <w:color w:val="2E74B5" w:themeColor="accent1" w:themeShade="BF"/>
          <w:sz w:val="32"/>
          <w:szCs w:val="32"/>
        </w:rPr>
        <w:t>&gt;</w:t>
      </w:r>
    </w:p>
    <w:p w14:paraId="00428D3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#include &lt;</w:t>
      </w:r>
      <w:proofErr w:type="spellStart"/>
      <w:r w:rsidRPr="007E2C5C">
        <w:rPr>
          <w:rStyle w:val="Strong"/>
          <w:color w:val="2E74B5" w:themeColor="accent1" w:themeShade="BF"/>
          <w:sz w:val="32"/>
          <w:szCs w:val="32"/>
        </w:rPr>
        <w:t>string.h</w:t>
      </w:r>
      <w:proofErr w:type="spellEnd"/>
      <w:r w:rsidRPr="007E2C5C">
        <w:rPr>
          <w:rStyle w:val="Strong"/>
          <w:color w:val="2E74B5" w:themeColor="accent1" w:themeShade="BF"/>
          <w:sz w:val="32"/>
          <w:szCs w:val="32"/>
        </w:rPr>
        <w:t>&gt;</w:t>
      </w:r>
    </w:p>
    <w:p w14:paraId="14301ED8" w14:textId="77777777" w:rsidR="007E2C5C" w:rsidRPr="007E2C5C" w:rsidRDefault="007E2C5C" w:rsidP="007E2C5C">
      <w:pPr>
        <w:rPr>
          <w:rStyle w:val="Strong"/>
          <w:color w:val="2E74B5" w:themeColor="accent1" w:themeShade="BF"/>
          <w:sz w:val="32"/>
          <w:szCs w:val="32"/>
        </w:rPr>
      </w:pPr>
    </w:p>
    <w:p w14:paraId="151C103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int main(void)</w:t>
      </w:r>
    </w:p>
    <w:p w14:paraId="70A7350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w:t>
      </w:r>
    </w:p>
    <w:p w14:paraId="59AB17A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int choice;</w:t>
      </w:r>
    </w:p>
    <w:p w14:paraId="13B775A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char </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 xml:space="preserve">;  </w:t>
      </w:r>
    </w:p>
    <w:p w14:paraId="0029578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int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5] = {1, 1, 1, 1, 1}; // 1 = available, 0 = rented</w:t>
      </w:r>
    </w:p>
    <w:p w14:paraId="4D103B1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char </w:t>
      </w:r>
      <w:proofErr w:type="gramStart"/>
      <w:r w:rsidRPr="007E2C5C">
        <w:rPr>
          <w:rStyle w:val="Strong"/>
          <w:color w:val="2E74B5" w:themeColor="accent1" w:themeShade="BF"/>
          <w:sz w:val="32"/>
          <w:szCs w:val="32"/>
        </w:rPr>
        <w:t>name[</w:t>
      </w:r>
      <w:proofErr w:type="gramEnd"/>
      <w:r w:rsidRPr="007E2C5C">
        <w:rPr>
          <w:rStyle w:val="Strong"/>
          <w:color w:val="2E74B5" w:themeColor="accent1" w:themeShade="BF"/>
          <w:sz w:val="32"/>
          <w:szCs w:val="32"/>
        </w:rPr>
        <w:t>50];</w:t>
      </w:r>
    </w:p>
    <w:p w14:paraId="02B8127E" w14:textId="77777777" w:rsidR="007E2C5C" w:rsidRPr="007E2C5C" w:rsidRDefault="007E2C5C" w:rsidP="007E2C5C">
      <w:pPr>
        <w:rPr>
          <w:rStyle w:val="Strong"/>
          <w:color w:val="2E74B5" w:themeColor="accent1" w:themeShade="BF"/>
          <w:sz w:val="32"/>
          <w:szCs w:val="32"/>
        </w:rPr>
      </w:pPr>
    </w:p>
    <w:p w14:paraId="6AAA168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while (1) </w:t>
      </w:r>
    </w:p>
    <w:p w14:paraId="1A303AE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475171C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r w:rsidRPr="007E2C5C">
        <w:rPr>
          <w:rStyle w:val="Strong"/>
          <w:color w:val="2E74B5" w:themeColor="accent1" w:themeShade="BF"/>
          <w:sz w:val="32"/>
          <w:szCs w:val="32"/>
        </w:rPr>
        <w:tab/>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1A87F8A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    Welcome </w:t>
      </w:r>
      <w:proofErr w:type="gramStart"/>
      <w:r w:rsidRPr="007E2C5C">
        <w:rPr>
          <w:rStyle w:val="Strong"/>
          <w:color w:val="2E74B5" w:themeColor="accent1" w:themeShade="BF"/>
          <w:sz w:val="32"/>
          <w:szCs w:val="32"/>
        </w:rPr>
        <w:t>To</w:t>
      </w:r>
      <w:proofErr w:type="gramEnd"/>
      <w:r w:rsidRPr="007E2C5C">
        <w:rPr>
          <w:rStyle w:val="Strong"/>
          <w:color w:val="2E74B5" w:themeColor="accent1" w:themeShade="BF"/>
          <w:sz w:val="32"/>
          <w:szCs w:val="32"/>
        </w:rPr>
        <w:t xml:space="preserve"> Car Rental System   \n");</w:t>
      </w:r>
    </w:p>
    <w:p w14:paraId="6D59F79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2F7BC05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System Menu     \n");</w:t>
      </w:r>
    </w:p>
    <w:p w14:paraId="398F49F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49143EB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"1) View Available Cars\n");</w:t>
      </w:r>
    </w:p>
    <w:p w14:paraId="28B7247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"2) Return Car\n");</w:t>
      </w:r>
    </w:p>
    <w:p w14:paraId="14FD9F6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"3) Exit\n");</w:t>
      </w:r>
    </w:p>
    <w:p w14:paraId="60D7F2A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785B7A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("\n******************************\n");</w:t>
      </w:r>
    </w:p>
    <w:p w14:paraId="3FE3759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1422AEE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your choice: ");</w:t>
      </w:r>
    </w:p>
    <w:p w14:paraId="119C51E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&amp;choice);</w:t>
      </w:r>
    </w:p>
    <w:p w14:paraId="34FE9BB4" w14:textId="77777777" w:rsidR="007E2C5C" w:rsidRPr="007E2C5C" w:rsidRDefault="007E2C5C" w:rsidP="007E2C5C">
      <w:pPr>
        <w:rPr>
          <w:rStyle w:val="Strong"/>
          <w:color w:val="2E74B5" w:themeColor="accent1" w:themeShade="BF"/>
          <w:sz w:val="32"/>
          <w:szCs w:val="32"/>
        </w:rPr>
      </w:pPr>
    </w:p>
    <w:p w14:paraId="26A8163E" w14:textId="77777777" w:rsidR="007E2C5C" w:rsidRPr="007E2C5C" w:rsidRDefault="007E2C5C" w:rsidP="007E2C5C">
      <w:pPr>
        <w:rPr>
          <w:rStyle w:val="Strong"/>
          <w:color w:val="2E74B5" w:themeColor="accent1" w:themeShade="BF"/>
          <w:sz w:val="32"/>
          <w:szCs w:val="32"/>
        </w:rPr>
      </w:pPr>
    </w:p>
    <w:p w14:paraId="196A17C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(choice == 1) // view available cars</w:t>
      </w:r>
    </w:p>
    <w:p w14:paraId="161FCDB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D22DE4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w:t>
      </w:r>
      <w:proofErr w:type="spellStart"/>
      <w:r w:rsidRPr="007E2C5C">
        <w:rPr>
          <w:rStyle w:val="Strong"/>
          <w:color w:val="2E74B5" w:themeColor="accent1" w:themeShade="BF"/>
          <w:sz w:val="32"/>
          <w:szCs w:val="32"/>
        </w:rPr>
        <w:t>nAvailable</w:t>
      </w:r>
      <w:proofErr w:type="spellEnd"/>
      <w:r w:rsidRPr="007E2C5C">
        <w:rPr>
          <w:rStyle w:val="Strong"/>
          <w:color w:val="2E74B5" w:themeColor="accent1" w:themeShade="BF"/>
          <w:sz w:val="32"/>
          <w:szCs w:val="32"/>
        </w:rPr>
        <w:t xml:space="preserve"> Cars\n");</w:t>
      </w:r>
    </w:p>
    <w:p w14:paraId="1DB762D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1F57289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 xml:space="preserve">0]) </w:t>
      </w:r>
    </w:p>
    <w:p w14:paraId="6DBD374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"1) ALTO     - 5000/day - Code: A\n");</w:t>
      </w:r>
    </w:p>
    <w:p w14:paraId="0EFF1D8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6C1D73E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 xml:space="preserve">1]) </w:t>
      </w:r>
    </w:p>
    <w:p w14:paraId="40F3476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"2) CITY     - 7000/day - Code: B\n");</w:t>
      </w:r>
    </w:p>
    <w:p w14:paraId="5007B53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lastRenderedPageBreak/>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52BF63D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 xml:space="preserve">2]) </w:t>
      </w:r>
    </w:p>
    <w:p w14:paraId="1366ABD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"3) VITZ     - 6000/day - Code: C\n");</w:t>
      </w:r>
    </w:p>
    <w:p w14:paraId="64DB246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46117B2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 xml:space="preserve">3]) </w:t>
      </w:r>
    </w:p>
    <w:p w14:paraId="27AF912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"4) </w:t>
      </w:r>
      <w:proofErr w:type="gramStart"/>
      <w:r w:rsidRPr="007E2C5C">
        <w:rPr>
          <w:rStyle w:val="Strong"/>
          <w:color w:val="2E74B5" w:themeColor="accent1" w:themeShade="BF"/>
          <w:sz w:val="32"/>
          <w:szCs w:val="32"/>
        </w:rPr>
        <w:t>COROLLA  -</w:t>
      </w:r>
      <w:proofErr w:type="gramEnd"/>
      <w:r w:rsidRPr="007E2C5C">
        <w:rPr>
          <w:rStyle w:val="Strong"/>
          <w:color w:val="2E74B5" w:themeColor="accent1" w:themeShade="BF"/>
          <w:sz w:val="32"/>
          <w:szCs w:val="32"/>
        </w:rPr>
        <w:t xml:space="preserve"> 10000/day - Code: D\n");</w:t>
      </w:r>
    </w:p>
    <w:p w14:paraId="155FEE7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1C4C23A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4])</w:t>
      </w:r>
    </w:p>
    <w:p w14:paraId="300057A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"5) CIVIC    - 12000/day - Code: E\n");</w:t>
      </w:r>
    </w:p>
    <w:p w14:paraId="1830161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07CC111A" w14:textId="77777777" w:rsidR="007E2C5C" w:rsidRPr="007E2C5C" w:rsidRDefault="007E2C5C" w:rsidP="007E2C5C">
      <w:pPr>
        <w:rPr>
          <w:rStyle w:val="Strong"/>
          <w:color w:val="2E74B5" w:themeColor="accent1" w:themeShade="BF"/>
          <w:sz w:val="32"/>
          <w:szCs w:val="32"/>
        </w:rPr>
      </w:pPr>
    </w:p>
    <w:p w14:paraId="3AB8D46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w:t>
      </w:r>
      <w:proofErr w:type="spellStart"/>
      <w:r w:rsidRPr="007E2C5C">
        <w:rPr>
          <w:rStyle w:val="Strong"/>
          <w:color w:val="2E74B5" w:themeColor="accent1" w:themeShade="BF"/>
          <w:sz w:val="32"/>
          <w:szCs w:val="32"/>
        </w:rPr>
        <w:t>nWant</w:t>
      </w:r>
      <w:proofErr w:type="spellEnd"/>
      <w:r w:rsidRPr="007E2C5C">
        <w:rPr>
          <w:rStyle w:val="Strong"/>
          <w:color w:val="2E74B5" w:themeColor="accent1" w:themeShade="BF"/>
          <w:sz w:val="32"/>
          <w:szCs w:val="32"/>
        </w:rPr>
        <w:t xml:space="preserve"> to Rent a Car? (Y/N, X for Back): ");</w:t>
      </w:r>
    </w:p>
    <w:p w14:paraId="5FB8877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%c", &amp;</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w:t>
      </w:r>
    </w:p>
    <w:p w14:paraId="45310412" w14:textId="77777777" w:rsidR="007E2C5C" w:rsidRPr="007E2C5C" w:rsidRDefault="007E2C5C" w:rsidP="007E2C5C">
      <w:pPr>
        <w:rPr>
          <w:rStyle w:val="Strong"/>
          <w:color w:val="2E74B5" w:themeColor="accent1" w:themeShade="BF"/>
          <w:sz w:val="32"/>
          <w:szCs w:val="32"/>
        </w:rPr>
      </w:pPr>
    </w:p>
    <w:p w14:paraId="0475F05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 xml:space="preserve"> == 'X' || </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 xml:space="preserve"> == 'x') {</w:t>
      </w:r>
    </w:p>
    <w:p w14:paraId="3B92369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continue; // back to main menu</w:t>
      </w:r>
    </w:p>
    <w:p w14:paraId="7344F16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36EEFA1B" w14:textId="77777777" w:rsidR="007E2C5C" w:rsidRPr="007E2C5C" w:rsidRDefault="007E2C5C" w:rsidP="007E2C5C">
      <w:pPr>
        <w:rPr>
          <w:rStyle w:val="Strong"/>
          <w:color w:val="2E74B5" w:themeColor="accent1" w:themeShade="BF"/>
          <w:sz w:val="32"/>
          <w:szCs w:val="32"/>
        </w:rPr>
      </w:pPr>
    </w:p>
    <w:p w14:paraId="08FD9C1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 xml:space="preserve"> == 'Y' || </w:t>
      </w:r>
      <w:proofErr w:type="spellStart"/>
      <w:r w:rsidRPr="007E2C5C">
        <w:rPr>
          <w:rStyle w:val="Strong"/>
          <w:color w:val="2E74B5" w:themeColor="accent1" w:themeShade="BF"/>
          <w:sz w:val="32"/>
          <w:szCs w:val="32"/>
        </w:rPr>
        <w:t>rentChoice</w:t>
      </w:r>
      <w:proofErr w:type="spellEnd"/>
      <w:r w:rsidRPr="007E2C5C">
        <w:rPr>
          <w:rStyle w:val="Strong"/>
          <w:color w:val="2E74B5" w:themeColor="accent1" w:themeShade="BF"/>
          <w:sz w:val="32"/>
          <w:szCs w:val="32"/>
        </w:rPr>
        <w:t xml:space="preserve"> == 'y')</w:t>
      </w:r>
    </w:p>
    <w:p w14:paraId="04595C9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341147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char code;</w:t>
      </w:r>
    </w:p>
    <w:p w14:paraId="22BA373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CE56F6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"Enter your </w:t>
      </w:r>
      <w:proofErr w:type="gramStart"/>
      <w:r w:rsidRPr="007E2C5C">
        <w:rPr>
          <w:rStyle w:val="Strong"/>
          <w:color w:val="2E74B5" w:themeColor="accent1" w:themeShade="BF"/>
          <w:sz w:val="32"/>
          <w:szCs w:val="32"/>
        </w:rPr>
        <w:t>name :</w:t>
      </w:r>
      <w:proofErr w:type="gramEnd"/>
      <w:r w:rsidRPr="007E2C5C">
        <w:rPr>
          <w:rStyle w:val="Strong"/>
          <w:color w:val="2E74B5" w:themeColor="accent1" w:themeShade="BF"/>
          <w:sz w:val="32"/>
          <w:szCs w:val="32"/>
        </w:rPr>
        <w:t xml:space="preserve"> ");</w:t>
      </w:r>
    </w:p>
    <w:p w14:paraId="68F0B41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spellStart"/>
      <w:r w:rsidRPr="007E2C5C">
        <w:rPr>
          <w:rStyle w:val="Strong"/>
          <w:color w:val="2E74B5" w:themeColor="accent1" w:themeShade="BF"/>
          <w:sz w:val="32"/>
          <w:szCs w:val="32"/>
        </w:rPr>
        <w:t>s</w:t>
      </w:r>
      <w:proofErr w:type="gramStart"/>
      <w:r w:rsidRPr="007E2C5C">
        <w:rPr>
          <w:rStyle w:val="Strong"/>
          <w:color w:val="2E74B5" w:themeColor="accent1" w:themeShade="BF"/>
          <w:sz w:val="32"/>
          <w:szCs w:val="32"/>
        </w:rPr>
        <w:t>",name</w:t>
      </w:r>
      <w:proofErr w:type="spellEnd"/>
      <w:proofErr w:type="gramEnd"/>
      <w:r w:rsidRPr="007E2C5C">
        <w:rPr>
          <w:rStyle w:val="Strong"/>
          <w:color w:val="2E74B5" w:themeColor="accent1" w:themeShade="BF"/>
          <w:sz w:val="32"/>
          <w:szCs w:val="32"/>
        </w:rPr>
        <w:t>);</w:t>
      </w:r>
    </w:p>
    <w:p w14:paraId="753A9E9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"Please enter car code to </w:t>
      </w:r>
      <w:proofErr w:type="gramStart"/>
      <w:r w:rsidRPr="007E2C5C">
        <w:rPr>
          <w:rStyle w:val="Strong"/>
          <w:color w:val="2E74B5" w:themeColor="accent1" w:themeShade="BF"/>
          <w:sz w:val="32"/>
          <w:szCs w:val="32"/>
        </w:rPr>
        <w:t>proceed :</w:t>
      </w:r>
      <w:proofErr w:type="gramEnd"/>
      <w:r w:rsidRPr="007E2C5C">
        <w:rPr>
          <w:rStyle w:val="Strong"/>
          <w:color w:val="2E74B5" w:themeColor="accent1" w:themeShade="BF"/>
          <w:sz w:val="32"/>
          <w:szCs w:val="32"/>
        </w:rPr>
        <w:t xml:space="preserve"> ");</w:t>
      </w:r>
    </w:p>
    <w:p w14:paraId="64E3E45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%c", &amp;code);</w:t>
      </w:r>
    </w:p>
    <w:p w14:paraId="15BAFE3A" w14:textId="77777777" w:rsidR="007E2C5C" w:rsidRPr="007E2C5C" w:rsidRDefault="007E2C5C" w:rsidP="007E2C5C">
      <w:pPr>
        <w:rPr>
          <w:rStyle w:val="Strong"/>
          <w:color w:val="2E74B5" w:themeColor="accent1" w:themeShade="BF"/>
          <w:sz w:val="32"/>
          <w:szCs w:val="32"/>
        </w:rPr>
      </w:pPr>
    </w:p>
    <w:p w14:paraId="41B7A1C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int days, amount, </w:t>
      </w:r>
      <w:proofErr w:type="spellStart"/>
      <w:r w:rsidRPr="007E2C5C">
        <w:rPr>
          <w:rStyle w:val="Strong"/>
          <w:color w:val="2E74B5" w:themeColor="accent1" w:themeShade="BF"/>
          <w:sz w:val="32"/>
          <w:szCs w:val="32"/>
        </w:rPr>
        <w:t>inp_amount</w:t>
      </w:r>
      <w:proofErr w:type="spellEnd"/>
      <w:r w:rsidRPr="007E2C5C">
        <w:rPr>
          <w:rStyle w:val="Strong"/>
          <w:color w:val="2E74B5" w:themeColor="accent1" w:themeShade="BF"/>
          <w:sz w:val="32"/>
          <w:szCs w:val="32"/>
        </w:rPr>
        <w:t>;</w:t>
      </w:r>
    </w:p>
    <w:p w14:paraId="3CC63DAA" w14:textId="77777777" w:rsidR="007E2C5C" w:rsidRPr="007E2C5C" w:rsidRDefault="007E2C5C" w:rsidP="007E2C5C">
      <w:pPr>
        <w:rPr>
          <w:rStyle w:val="Strong"/>
          <w:color w:val="2E74B5" w:themeColor="accent1" w:themeShade="BF"/>
          <w:sz w:val="32"/>
          <w:szCs w:val="32"/>
        </w:rPr>
      </w:pPr>
    </w:p>
    <w:p w14:paraId="1C386B9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(code == 'A' || code == 'a' &amp;&amp;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0]) {</w:t>
      </w:r>
    </w:p>
    <w:p w14:paraId="3B84489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0] = 0;</w:t>
      </w:r>
    </w:p>
    <w:p w14:paraId="5CE270D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number of days: ");</w:t>
      </w:r>
    </w:p>
    <w:p w14:paraId="760F148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&amp;days);</w:t>
      </w:r>
    </w:p>
    <w:p w14:paraId="3B949DD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amount = 5000 * days;</w:t>
      </w:r>
    </w:p>
    <w:p w14:paraId="4F7856E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6AA202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'B' || code == 'b') &amp;&amp;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 xml:space="preserve">1]) </w:t>
      </w:r>
      <w:r w:rsidRPr="007E2C5C">
        <w:rPr>
          <w:rStyle w:val="Strong"/>
          <w:color w:val="2E74B5" w:themeColor="accent1" w:themeShade="BF"/>
          <w:sz w:val="32"/>
          <w:szCs w:val="32"/>
        </w:rPr>
        <w:lastRenderedPageBreak/>
        <w:t>{</w:t>
      </w:r>
    </w:p>
    <w:p w14:paraId="579F476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1] = 0;</w:t>
      </w:r>
    </w:p>
    <w:p w14:paraId="1483748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number of days: ");</w:t>
      </w:r>
    </w:p>
    <w:p w14:paraId="121AB37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&amp;days);</w:t>
      </w:r>
    </w:p>
    <w:p w14:paraId="2563B43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amount = 7000 * days;</w:t>
      </w:r>
    </w:p>
    <w:p w14:paraId="7D04C57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3B1773B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'C' || code == 'c</w:t>
      </w:r>
      <w:proofErr w:type="gramStart"/>
      <w:r w:rsidRPr="007E2C5C">
        <w:rPr>
          <w:rStyle w:val="Strong"/>
          <w:color w:val="2E74B5" w:themeColor="accent1" w:themeShade="BF"/>
          <w:sz w:val="32"/>
          <w:szCs w:val="32"/>
        </w:rPr>
        <w:t>' )</w:t>
      </w:r>
      <w:proofErr w:type="gramEnd"/>
      <w:r w:rsidRPr="007E2C5C">
        <w:rPr>
          <w:rStyle w:val="Strong"/>
          <w:color w:val="2E74B5" w:themeColor="accent1" w:themeShade="BF"/>
          <w:sz w:val="32"/>
          <w:szCs w:val="32"/>
        </w:rPr>
        <w:t xml:space="preserve">&amp;&amp;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2]) {</w:t>
      </w:r>
    </w:p>
    <w:p w14:paraId="0DC004E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2] = 0;</w:t>
      </w:r>
    </w:p>
    <w:p w14:paraId="1A88292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number of days: ");</w:t>
      </w:r>
    </w:p>
    <w:p w14:paraId="74A0330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&amp;days);</w:t>
      </w:r>
    </w:p>
    <w:p w14:paraId="40D1AC2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amount = 6000 * days;</w:t>
      </w:r>
    </w:p>
    <w:p w14:paraId="46C5C7C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2C8F04C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'D' || code == 'd</w:t>
      </w:r>
      <w:proofErr w:type="gramStart"/>
      <w:r w:rsidRPr="007E2C5C">
        <w:rPr>
          <w:rStyle w:val="Strong"/>
          <w:color w:val="2E74B5" w:themeColor="accent1" w:themeShade="BF"/>
          <w:sz w:val="32"/>
          <w:szCs w:val="32"/>
        </w:rPr>
        <w:t>' )</w:t>
      </w:r>
      <w:proofErr w:type="gramEnd"/>
      <w:r w:rsidRPr="007E2C5C">
        <w:rPr>
          <w:rStyle w:val="Strong"/>
          <w:color w:val="2E74B5" w:themeColor="accent1" w:themeShade="BF"/>
          <w:sz w:val="32"/>
          <w:szCs w:val="32"/>
        </w:rPr>
        <w:t xml:space="preserve">&amp;&amp;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3]) {</w:t>
      </w:r>
    </w:p>
    <w:p w14:paraId="05B7F39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3] = 0;</w:t>
      </w:r>
    </w:p>
    <w:p w14:paraId="7D085D1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number of days: ");</w:t>
      </w:r>
    </w:p>
    <w:p w14:paraId="44E7290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&amp;days);</w:t>
      </w:r>
    </w:p>
    <w:p w14:paraId="731D888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amount = 10000 * days;</w:t>
      </w:r>
    </w:p>
    <w:p w14:paraId="4F0C33A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2225A08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'E' |</w:t>
      </w:r>
      <w:proofErr w:type="gramStart"/>
      <w:r w:rsidRPr="007E2C5C">
        <w:rPr>
          <w:rStyle w:val="Strong"/>
          <w:color w:val="2E74B5" w:themeColor="accent1" w:themeShade="BF"/>
          <w:sz w:val="32"/>
          <w:szCs w:val="32"/>
        </w:rPr>
        <w:t>|  code</w:t>
      </w:r>
      <w:proofErr w:type="gramEnd"/>
      <w:r w:rsidRPr="007E2C5C">
        <w:rPr>
          <w:rStyle w:val="Strong"/>
          <w:color w:val="2E74B5" w:themeColor="accent1" w:themeShade="BF"/>
          <w:sz w:val="32"/>
          <w:szCs w:val="32"/>
        </w:rPr>
        <w:t xml:space="preserve"> == 'e</w:t>
      </w:r>
      <w:proofErr w:type="gramStart"/>
      <w:r w:rsidRPr="007E2C5C">
        <w:rPr>
          <w:rStyle w:val="Strong"/>
          <w:color w:val="2E74B5" w:themeColor="accent1" w:themeShade="BF"/>
          <w:sz w:val="32"/>
          <w:szCs w:val="32"/>
        </w:rPr>
        <w:t>' )</w:t>
      </w:r>
      <w:proofErr w:type="gramEnd"/>
      <w:r w:rsidRPr="007E2C5C">
        <w:rPr>
          <w:rStyle w:val="Strong"/>
          <w:color w:val="2E74B5" w:themeColor="accent1" w:themeShade="BF"/>
          <w:sz w:val="32"/>
          <w:szCs w:val="32"/>
        </w:rPr>
        <w:t xml:space="preserve">&amp;&amp;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4]) {</w:t>
      </w:r>
    </w:p>
    <w:p w14:paraId="188B0F6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4] = 0;</w:t>
      </w:r>
    </w:p>
    <w:p w14:paraId="29DA2E5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number of days: ");</w:t>
      </w:r>
    </w:p>
    <w:p w14:paraId="3230B69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&amp;days);</w:t>
      </w:r>
    </w:p>
    <w:p w14:paraId="11D9A9C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amount = 12000 * days;</w:t>
      </w:r>
    </w:p>
    <w:p w14:paraId="665318D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1CED29B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w:t>
      </w:r>
    </w:p>
    <w:p w14:paraId="5165B54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"Invalid Car Code or Car already </w:t>
      </w:r>
      <w:proofErr w:type="gramStart"/>
      <w:r w:rsidRPr="007E2C5C">
        <w:rPr>
          <w:rStyle w:val="Strong"/>
          <w:color w:val="2E74B5" w:themeColor="accent1" w:themeShade="BF"/>
          <w:sz w:val="32"/>
          <w:szCs w:val="32"/>
        </w:rPr>
        <w:t>rented!\</w:t>
      </w:r>
      <w:proofErr w:type="gramEnd"/>
      <w:r w:rsidRPr="007E2C5C">
        <w:rPr>
          <w:rStyle w:val="Strong"/>
          <w:color w:val="2E74B5" w:themeColor="accent1" w:themeShade="BF"/>
          <w:sz w:val="32"/>
          <w:szCs w:val="32"/>
        </w:rPr>
        <w:t>n");</w:t>
      </w:r>
    </w:p>
    <w:p w14:paraId="45E9662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continue;</w:t>
      </w:r>
    </w:p>
    <w:p w14:paraId="2600A07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0118B4D9" w14:textId="77777777" w:rsidR="007E2C5C" w:rsidRPr="007E2C5C" w:rsidRDefault="007E2C5C" w:rsidP="007E2C5C">
      <w:pPr>
        <w:rPr>
          <w:rStyle w:val="Strong"/>
          <w:color w:val="2E74B5" w:themeColor="accent1" w:themeShade="BF"/>
          <w:sz w:val="32"/>
          <w:szCs w:val="32"/>
        </w:rPr>
      </w:pPr>
    </w:p>
    <w:p w14:paraId="2BDEA47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"Total rent = %d\n", amount);</w:t>
      </w:r>
    </w:p>
    <w:p w14:paraId="1758A64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amount = ");</w:t>
      </w:r>
    </w:p>
    <w:p w14:paraId="3EEFBB7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 &amp;</w:t>
      </w:r>
      <w:proofErr w:type="spellStart"/>
      <w:r w:rsidRPr="007E2C5C">
        <w:rPr>
          <w:rStyle w:val="Strong"/>
          <w:color w:val="2E74B5" w:themeColor="accent1" w:themeShade="BF"/>
          <w:sz w:val="32"/>
          <w:szCs w:val="32"/>
        </w:rPr>
        <w:t>inp_amount</w:t>
      </w:r>
      <w:proofErr w:type="spellEnd"/>
      <w:r w:rsidRPr="007E2C5C">
        <w:rPr>
          <w:rStyle w:val="Strong"/>
          <w:color w:val="2E74B5" w:themeColor="accent1" w:themeShade="BF"/>
          <w:sz w:val="32"/>
          <w:szCs w:val="32"/>
        </w:rPr>
        <w:t>);</w:t>
      </w:r>
    </w:p>
    <w:p w14:paraId="0DF86366" w14:textId="77777777" w:rsidR="007E2C5C" w:rsidRPr="007E2C5C" w:rsidRDefault="007E2C5C" w:rsidP="007E2C5C">
      <w:pPr>
        <w:rPr>
          <w:rStyle w:val="Strong"/>
          <w:color w:val="2E74B5" w:themeColor="accent1" w:themeShade="BF"/>
          <w:sz w:val="32"/>
          <w:szCs w:val="32"/>
        </w:rPr>
      </w:pPr>
    </w:p>
    <w:p w14:paraId="0D09E5A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lastRenderedPageBreak/>
        <w:t xml:space="preserve">                if (</w:t>
      </w:r>
      <w:proofErr w:type="spellStart"/>
      <w:r w:rsidRPr="007E2C5C">
        <w:rPr>
          <w:rStyle w:val="Strong"/>
          <w:color w:val="2E74B5" w:themeColor="accent1" w:themeShade="BF"/>
          <w:sz w:val="32"/>
          <w:szCs w:val="32"/>
        </w:rPr>
        <w:t>inp_amount</w:t>
      </w:r>
      <w:proofErr w:type="spellEnd"/>
      <w:r w:rsidRPr="007E2C5C">
        <w:rPr>
          <w:rStyle w:val="Strong"/>
          <w:color w:val="2E74B5" w:themeColor="accent1" w:themeShade="BF"/>
          <w:sz w:val="32"/>
          <w:szCs w:val="32"/>
        </w:rPr>
        <w:t xml:space="preserve"> == amount) </w:t>
      </w:r>
    </w:p>
    <w:p w14:paraId="4FBCB20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w:t>
      </w:r>
    </w:p>
    <w:p w14:paraId="1505A4E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149347B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"\n Payment Successful! Car rented successfully.\n");</w:t>
      </w:r>
    </w:p>
    <w:p w14:paraId="7134357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7AF3F03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RENTAL RECEIPT               \n");</w:t>
      </w:r>
    </w:p>
    <w:p w14:paraId="7B53740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4B9708B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"Customer Name: %s\n", name);    </w:t>
      </w:r>
    </w:p>
    <w:p w14:paraId="7C36E63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"Car Code: %c\n", code);</w:t>
      </w:r>
    </w:p>
    <w:p w14:paraId="6129D418"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"Days Rented: %d\n", days);</w:t>
      </w:r>
    </w:p>
    <w:p w14:paraId="1CBA84F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"Total Amount Paid: %d PKR\</w:t>
      </w:r>
      <w:proofErr w:type="spellStart"/>
      <w:r w:rsidRPr="007E2C5C">
        <w:rPr>
          <w:rStyle w:val="Strong"/>
          <w:color w:val="2E74B5" w:themeColor="accent1" w:themeShade="BF"/>
          <w:sz w:val="32"/>
          <w:szCs w:val="32"/>
        </w:rPr>
        <w:t>n</w:t>
      </w:r>
      <w:proofErr w:type="gramStart"/>
      <w:r w:rsidRPr="007E2C5C">
        <w:rPr>
          <w:rStyle w:val="Strong"/>
          <w:color w:val="2E74B5" w:themeColor="accent1" w:themeShade="BF"/>
          <w:sz w:val="32"/>
          <w:szCs w:val="32"/>
        </w:rPr>
        <w:t>",amount</w:t>
      </w:r>
      <w:proofErr w:type="spellEnd"/>
      <w:proofErr w:type="gramEnd"/>
      <w:r w:rsidRPr="007E2C5C">
        <w:rPr>
          <w:rStyle w:val="Strong"/>
          <w:color w:val="2E74B5" w:themeColor="accent1" w:themeShade="BF"/>
          <w:sz w:val="32"/>
          <w:szCs w:val="32"/>
        </w:rPr>
        <w:t>);</w:t>
      </w:r>
    </w:p>
    <w:p w14:paraId="3A8B04C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("-------------------------------------\n");</w:t>
      </w:r>
    </w:p>
    <w:p w14:paraId="0243A12A" w14:textId="77777777" w:rsidR="007E2C5C" w:rsidRPr="007E2C5C" w:rsidRDefault="007E2C5C" w:rsidP="007E2C5C">
      <w:pPr>
        <w:rPr>
          <w:rStyle w:val="Strong"/>
          <w:color w:val="2E74B5" w:themeColor="accent1" w:themeShade="BF"/>
          <w:sz w:val="32"/>
          <w:szCs w:val="32"/>
        </w:rPr>
      </w:pPr>
    </w:p>
    <w:p w14:paraId="778A6B5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 else {</w:t>
      </w:r>
    </w:p>
    <w:p w14:paraId="1444294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"Payment Failed! Please pay exact amount.\n");</w:t>
      </w:r>
    </w:p>
    <w:p w14:paraId="15F1006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9AA622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(code == 'A' || code == 'a') </w:t>
      </w:r>
    </w:p>
    <w:p w14:paraId="7884B5C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0] = 1;</w:t>
      </w:r>
    </w:p>
    <w:p w14:paraId="163F83C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1DAFC23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'B' || code == 'b') </w:t>
      </w:r>
    </w:p>
    <w:p w14:paraId="7ABA65A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1] = 1;</w:t>
      </w:r>
    </w:p>
    <w:p w14:paraId="5BDBE32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1DA5733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'C' || code == 'c') </w:t>
      </w:r>
    </w:p>
    <w:p w14:paraId="6F427D2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2] = 1;</w:t>
      </w:r>
    </w:p>
    <w:p w14:paraId="64C7BEB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5DEB8CC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'D' || code == 'd')</w:t>
      </w:r>
    </w:p>
    <w:p w14:paraId="3085820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3] = 1;</w:t>
      </w:r>
    </w:p>
    <w:p w14:paraId="0CD9C2B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191002E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'E' || code == 'e')</w:t>
      </w:r>
    </w:p>
    <w:p w14:paraId="164D487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gramStart"/>
      <w:r w:rsidRPr="007E2C5C">
        <w:rPr>
          <w:rStyle w:val="Strong"/>
          <w:color w:val="2E74B5" w:themeColor="accent1" w:themeShade="BF"/>
          <w:sz w:val="32"/>
          <w:szCs w:val="32"/>
        </w:rPr>
        <w:t>available[</w:t>
      </w:r>
      <w:proofErr w:type="gramEnd"/>
      <w:r w:rsidRPr="007E2C5C">
        <w:rPr>
          <w:rStyle w:val="Strong"/>
          <w:color w:val="2E74B5" w:themeColor="accent1" w:themeShade="BF"/>
          <w:sz w:val="32"/>
          <w:szCs w:val="32"/>
        </w:rPr>
        <w:t>4] = 1;</w:t>
      </w:r>
    </w:p>
    <w:p w14:paraId="2DE2D00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154917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45D36A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170790B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1848B99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lastRenderedPageBreak/>
        <w:t xml:space="preserve">        else if (choice == 2) </w:t>
      </w:r>
    </w:p>
    <w:p w14:paraId="3903C2C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6053EA4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char code;</w:t>
      </w:r>
    </w:p>
    <w:p w14:paraId="0E4EFF5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"Enter Car Code to Return (A-E) or X for Back: ");</w:t>
      </w:r>
    </w:p>
    <w:p w14:paraId="07A718EF"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scanf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%c", &amp;code);</w:t>
      </w:r>
    </w:p>
    <w:p w14:paraId="30743841" w14:textId="77777777" w:rsidR="007E2C5C" w:rsidRPr="007E2C5C" w:rsidRDefault="007E2C5C" w:rsidP="007E2C5C">
      <w:pPr>
        <w:rPr>
          <w:rStyle w:val="Strong"/>
          <w:color w:val="2E74B5" w:themeColor="accent1" w:themeShade="BF"/>
          <w:sz w:val="32"/>
          <w:szCs w:val="32"/>
        </w:rPr>
      </w:pPr>
    </w:p>
    <w:p w14:paraId="759EEEA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(code == 'X' || code == 'x') {</w:t>
      </w:r>
    </w:p>
    <w:p w14:paraId="6D35683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continue; </w:t>
      </w:r>
    </w:p>
    <w:p w14:paraId="34ECA63B"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5B1F694" w14:textId="77777777" w:rsidR="007E2C5C" w:rsidRPr="007E2C5C" w:rsidRDefault="007E2C5C" w:rsidP="007E2C5C">
      <w:pPr>
        <w:rPr>
          <w:rStyle w:val="Strong"/>
          <w:color w:val="2E74B5" w:themeColor="accent1" w:themeShade="BF"/>
          <w:sz w:val="32"/>
          <w:szCs w:val="32"/>
        </w:rPr>
      </w:pPr>
    </w:p>
    <w:p w14:paraId="474D811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if ((code == 'A' || code == 'a</w:t>
      </w:r>
      <w:proofErr w:type="gramStart"/>
      <w:r w:rsidRPr="007E2C5C">
        <w:rPr>
          <w:rStyle w:val="Strong"/>
          <w:color w:val="2E74B5" w:themeColor="accent1" w:themeShade="BF"/>
          <w:sz w:val="32"/>
          <w:szCs w:val="32"/>
        </w:rPr>
        <w:t>' )</w:t>
      </w:r>
      <w:proofErr w:type="gramEnd"/>
      <w:r w:rsidRPr="007E2C5C">
        <w:rPr>
          <w:rStyle w:val="Strong"/>
          <w:color w:val="2E74B5" w:themeColor="accent1" w:themeShade="BF"/>
          <w:sz w:val="32"/>
          <w:szCs w:val="32"/>
        </w:rPr>
        <w:t xml:space="preserve"> &amp;</w:t>
      </w:r>
      <w:proofErr w:type="gramStart"/>
      <w:r w:rsidRPr="007E2C5C">
        <w:rPr>
          <w:rStyle w:val="Strong"/>
          <w:color w:val="2E74B5" w:themeColor="accent1" w:themeShade="BF"/>
          <w:sz w:val="32"/>
          <w:szCs w:val="32"/>
        </w:rPr>
        <w:t>&amp; !available</w:t>
      </w:r>
      <w:proofErr w:type="gramEnd"/>
      <w:r w:rsidRPr="007E2C5C">
        <w:rPr>
          <w:rStyle w:val="Strong"/>
          <w:color w:val="2E74B5" w:themeColor="accent1" w:themeShade="BF"/>
          <w:sz w:val="32"/>
          <w:szCs w:val="32"/>
        </w:rPr>
        <w:t xml:space="preserve">[0]) </w:t>
      </w:r>
    </w:p>
    <w:p w14:paraId="035EADA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gramStart"/>
      <w:r w:rsidRPr="007E2C5C">
        <w:rPr>
          <w:rStyle w:val="Strong"/>
          <w:color w:val="2E74B5" w:themeColor="accent1" w:themeShade="BF"/>
          <w:sz w:val="32"/>
          <w:szCs w:val="32"/>
        </w:rPr>
        <w:t>{ available</w:t>
      </w:r>
      <w:proofErr w:type="gramEnd"/>
      <w:r w:rsidRPr="007E2C5C">
        <w:rPr>
          <w:rStyle w:val="Strong"/>
          <w:color w:val="2E74B5" w:themeColor="accent1" w:themeShade="BF"/>
          <w:sz w:val="32"/>
          <w:szCs w:val="32"/>
        </w:rPr>
        <w:t xml:space="preserve">[0] = 1; </w:t>
      </w:r>
    </w:p>
    <w:p w14:paraId="6239503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"ALTO returned </w:t>
      </w:r>
      <w:proofErr w:type="gramStart"/>
      <w:r w:rsidRPr="007E2C5C">
        <w:rPr>
          <w:rStyle w:val="Strong"/>
          <w:color w:val="2E74B5" w:themeColor="accent1" w:themeShade="BF"/>
          <w:sz w:val="32"/>
          <w:szCs w:val="32"/>
        </w:rPr>
        <w:t>successfully!\</w:t>
      </w:r>
      <w:proofErr w:type="gramEnd"/>
      <w:r w:rsidRPr="007E2C5C">
        <w:rPr>
          <w:rStyle w:val="Strong"/>
          <w:color w:val="2E74B5" w:themeColor="accent1" w:themeShade="BF"/>
          <w:sz w:val="32"/>
          <w:szCs w:val="32"/>
        </w:rPr>
        <w:t>n");</w:t>
      </w:r>
    </w:p>
    <w:p w14:paraId="4BC61DD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0A73001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78D672E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'B' || code == 'b') &amp;</w:t>
      </w:r>
      <w:proofErr w:type="gramStart"/>
      <w:r w:rsidRPr="007E2C5C">
        <w:rPr>
          <w:rStyle w:val="Strong"/>
          <w:color w:val="2E74B5" w:themeColor="accent1" w:themeShade="BF"/>
          <w:sz w:val="32"/>
          <w:szCs w:val="32"/>
        </w:rPr>
        <w:t>&amp; !available</w:t>
      </w:r>
      <w:proofErr w:type="gramEnd"/>
      <w:r w:rsidRPr="007E2C5C">
        <w:rPr>
          <w:rStyle w:val="Strong"/>
          <w:color w:val="2E74B5" w:themeColor="accent1" w:themeShade="BF"/>
          <w:sz w:val="32"/>
          <w:szCs w:val="32"/>
        </w:rPr>
        <w:t>[1])</w:t>
      </w:r>
    </w:p>
    <w:p w14:paraId="5602E2E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gramStart"/>
      <w:r w:rsidRPr="007E2C5C">
        <w:rPr>
          <w:rStyle w:val="Strong"/>
          <w:color w:val="2E74B5" w:themeColor="accent1" w:themeShade="BF"/>
          <w:sz w:val="32"/>
          <w:szCs w:val="32"/>
        </w:rPr>
        <w:t>{ available</w:t>
      </w:r>
      <w:proofErr w:type="gramEnd"/>
      <w:r w:rsidRPr="007E2C5C">
        <w:rPr>
          <w:rStyle w:val="Strong"/>
          <w:color w:val="2E74B5" w:themeColor="accent1" w:themeShade="BF"/>
          <w:sz w:val="32"/>
          <w:szCs w:val="32"/>
        </w:rPr>
        <w:t>[1] = 1;</w:t>
      </w:r>
    </w:p>
    <w:p w14:paraId="47C6BF5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"CITY returned </w:t>
      </w:r>
      <w:proofErr w:type="gramStart"/>
      <w:r w:rsidRPr="007E2C5C">
        <w:rPr>
          <w:rStyle w:val="Strong"/>
          <w:color w:val="2E74B5" w:themeColor="accent1" w:themeShade="BF"/>
          <w:sz w:val="32"/>
          <w:szCs w:val="32"/>
        </w:rPr>
        <w:t>successfully!\</w:t>
      </w:r>
      <w:proofErr w:type="gramEnd"/>
      <w:r w:rsidRPr="007E2C5C">
        <w:rPr>
          <w:rStyle w:val="Strong"/>
          <w:color w:val="2E74B5" w:themeColor="accent1" w:themeShade="BF"/>
          <w:sz w:val="32"/>
          <w:szCs w:val="32"/>
        </w:rPr>
        <w:t>n");</w:t>
      </w:r>
    </w:p>
    <w:p w14:paraId="2EA7FC4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7D86BB3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34C8EB0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'C' || code == 'c') &amp;</w:t>
      </w:r>
      <w:proofErr w:type="gramStart"/>
      <w:r w:rsidRPr="007E2C5C">
        <w:rPr>
          <w:rStyle w:val="Strong"/>
          <w:color w:val="2E74B5" w:themeColor="accent1" w:themeShade="BF"/>
          <w:sz w:val="32"/>
          <w:szCs w:val="32"/>
        </w:rPr>
        <w:t>&amp; !available</w:t>
      </w:r>
      <w:proofErr w:type="gramEnd"/>
      <w:r w:rsidRPr="007E2C5C">
        <w:rPr>
          <w:rStyle w:val="Strong"/>
          <w:color w:val="2E74B5" w:themeColor="accent1" w:themeShade="BF"/>
          <w:sz w:val="32"/>
          <w:szCs w:val="32"/>
        </w:rPr>
        <w:t xml:space="preserve">[2]) </w:t>
      </w:r>
    </w:p>
    <w:p w14:paraId="1AED07F2"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roofErr w:type="gramStart"/>
      <w:r w:rsidRPr="007E2C5C">
        <w:rPr>
          <w:rStyle w:val="Strong"/>
          <w:color w:val="2E74B5" w:themeColor="accent1" w:themeShade="BF"/>
          <w:sz w:val="32"/>
          <w:szCs w:val="32"/>
        </w:rPr>
        <w:t>{ available</w:t>
      </w:r>
      <w:proofErr w:type="gramEnd"/>
      <w:r w:rsidRPr="007E2C5C">
        <w:rPr>
          <w:rStyle w:val="Strong"/>
          <w:color w:val="2E74B5" w:themeColor="accent1" w:themeShade="BF"/>
          <w:sz w:val="32"/>
          <w:szCs w:val="32"/>
        </w:rPr>
        <w:t xml:space="preserve">[2] = 1; </w:t>
      </w:r>
    </w:p>
    <w:p w14:paraId="12567C5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"VITZ returned </w:t>
      </w:r>
      <w:proofErr w:type="gramStart"/>
      <w:r w:rsidRPr="007E2C5C">
        <w:rPr>
          <w:rStyle w:val="Strong"/>
          <w:color w:val="2E74B5" w:themeColor="accent1" w:themeShade="BF"/>
          <w:sz w:val="32"/>
          <w:szCs w:val="32"/>
        </w:rPr>
        <w:t>successfully!\</w:t>
      </w:r>
      <w:proofErr w:type="gramEnd"/>
      <w:r w:rsidRPr="007E2C5C">
        <w:rPr>
          <w:rStyle w:val="Strong"/>
          <w:color w:val="2E74B5" w:themeColor="accent1" w:themeShade="BF"/>
          <w:sz w:val="32"/>
          <w:szCs w:val="32"/>
        </w:rPr>
        <w:t xml:space="preserve">n"); </w:t>
      </w:r>
    </w:p>
    <w:p w14:paraId="1AEC327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7259403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r>
    </w:p>
    <w:p w14:paraId="65028721"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'D' |</w:t>
      </w:r>
      <w:proofErr w:type="gramStart"/>
      <w:r w:rsidRPr="007E2C5C">
        <w:rPr>
          <w:rStyle w:val="Strong"/>
          <w:color w:val="2E74B5" w:themeColor="accent1" w:themeShade="BF"/>
          <w:sz w:val="32"/>
          <w:szCs w:val="32"/>
        </w:rPr>
        <w:t>|  code</w:t>
      </w:r>
      <w:proofErr w:type="gramEnd"/>
      <w:r w:rsidRPr="007E2C5C">
        <w:rPr>
          <w:rStyle w:val="Strong"/>
          <w:color w:val="2E74B5" w:themeColor="accent1" w:themeShade="BF"/>
          <w:sz w:val="32"/>
          <w:szCs w:val="32"/>
        </w:rPr>
        <w:t xml:space="preserve"> == 'd</w:t>
      </w:r>
      <w:proofErr w:type="gramStart"/>
      <w:r w:rsidRPr="007E2C5C">
        <w:rPr>
          <w:rStyle w:val="Strong"/>
          <w:color w:val="2E74B5" w:themeColor="accent1" w:themeShade="BF"/>
          <w:sz w:val="32"/>
          <w:szCs w:val="32"/>
        </w:rPr>
        <w:t>' )</w:t>
      </w:r>
      <w:proofErr w:type="gramEnd"/>
      <w:r w:rsidRPr="007E2C5C">
        <w:rPr>
          <w:rStyle w:val="Strong"/>
          <w:color w:val="2E74B5" w:themeColor="accent1" w:themeShade="BF"/>
          <w:sz w:val="32"/>
          <w:szCs w:val="32"/>
        </w:rPr>
        <w:t>&amp;</w:t>
      </w:r>
      <w:proofErr w:type="gramStart"/>
      <w:r w:rsidRPr="007E2C5C">
        <w:rPr>
          <w:rStyle w:val="Strong"/>
          <w:color w:val="2E74B5" w:themeColor="accent1" w:themeShade="BF"/>
          <w:sz w:val="32"/>
          <w:szCs w:val="32"/>
        </w:rPr>
        <w:t>&amp; !available</w:t>
      </w:r>
      <w:proofErr w:type="gramEnd"/>
      <w:r w:rsidRPr="007E2C5C">
        <w:rPr>
          <w:rStyle w:val="Strong"/>
          <w:color w:val="2E74B5" w:themeColor="accent1" w:themeShade="BF"/>
          <w:sz w:val="32"/>
          <w:szCs w:val="32"/>
        </w:rPr>
        <w:t>[3])</w:t>
      </w:r>
    </w:p>
    <w:p w14:paraId="2D06D98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gramStart"/>
      <w:r w:rsidRPr="007E2C5C">
        <w:rPr>
          <w:rStyle w:val="Strong"/>
          <w:color w:val="2E74B5" w:themeColor="accent1" w:themeShade="BF"/>
          <w:sz w:val="32"/>
          <w:szCs w:val="32"/>
        </w:rPr>
        <w:t>{ available</w:t>
      </w:r>
      <w:proofErr w:type="gramEnd"/>
      <w:r w:rsidRPr="007E2C5C">
        <w:rPr>
          <w:rStyle w:val="Strong"/>
          <w:color w:val="2E74B5" w:themeColor="accent1" w:themeShade="BF"/>
          <w:sz w:val="32"/>
          <w:szCs w:val="32"/>
        </w:rPr>
        <w:t>[3] = 1;</w:t>
      </w:r>
    </w:p>
    <w:p w14:paraId="7AD3D00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"COROLLA returned </w:t>
      </w:r>
      <w:proofErr w:type="gramStart"/>
      <w:r w:rsidRPr="007E2C5C">
        <w:rPr>
          <w:rStyle w:val="Strong"/>
          <w:color w:val="2E74B5" w:themeColor="accent1" w:themeShade="BF"/>
          <w:sz w:val="32"/>
          <w:szCs w:val="32"/>
        </w:rPr>
        <w:t>successfully!\</w:t>
      </w:r>
      <w:proofErr w:type="gramEnd"/>
      <w:r w:rsidRPr="007E2C5C">
        <w:rPr>
          <w:rStyle w:val="Strong"/>
          <w:color w:val="2E74B5" w:themeColor="accent1" w:themeShade="BF"/>
          <w:sz w:val="32"/>
          <w:szCs w:val="32"/>
        </w:rPr>
        <w:t>n");</w:t>
      </w:r>
    </w:p>
    <w:p w14:paraId="2AE0A16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069C551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367A26EE"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((code == 'E'|| code == 'e') &amp;</w:t>
      </w:r>
      <w:proofErr w:type="gramStart"/>
      <w:r w:rsidRPr="007E2C5C">
        <w:rPr>
          <w:rStyle w:val="Strong"/>
          <w:color w:val="2E74B5" w:themeColor="accent1" w:themeShade="BF"/>
          <w:sz w:val="32"/>
          <w:szCs w:val="32"/>
        </w:rPr>
        <w:t>&amp; !available</w:t>
      </w:r>
      <w:proofErr w:type="gramEnd"/>
      <w:r w:rsidRPr="007E2C5C">
        <w:rPr>
          <w:rStyle w:val="Strong"/>
          <w:color w:val="2E74B5" w:themeColor="accent1" w:themeShade="BF"/>
          <w:sz w:val="32"/>
          <w:szCs w:val="32"/>
        </w:rPr>
        <w:t>[4])</w:t>
      </w:r>
    </w:p>
    <w:p w14:paraId="073459C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gramStart"/>
      <w:r w:rsidRPr="007E2C5C">
        <w:rPr>
          <w:rStyle w:val="Strong"/>
          <w:color w:val="2E74B5" w:themeColor="accent1" w:themeShade="BF"/>
          <w:sz w:val="32"/>
          <w:szCs w:val="32"/>
        </w:rPr>
        <w:t>{ available</w:t>
      </w:r>
      <w:proofErr w:type="gramEnd"/>
      <w:r w:rsidRPr="007E2C5C">
        <w:rPr>
          <w:rStyle w:val="Strong"/>
          <w:color w:val="2E74B5" w:themeColor="accent1" w:themeShade="BF"/>
          <w:sz w:val="32"/>
          <w:szCs w:val="32"/>
        </w:rPr>
        <w:t xml:space="preserve">[4] = 1; </w:t>
      </w:r>
    </w:p>
    <w:p w14:paraId="7E6598B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"CIVIC returned </w:t>
      </w:r>
      <w:proofErr w:type="gramStart"/>
      <w:r w:rsidRPr="007E2C5C">
        <w:rPr>
          <w:rStyle w:val="Strong"/>
          <w:color w:val="2E74B5" w:themeColor="accent1" w:themeShade="BF"/>
          <w:sz w:val="32"/>
          <w:szCs w:val="32"/>
        </w:rPr>
        <w:t>successfully!\</w:t>
      </w:r>
      <w:proofErr w:type="gramEnd"/>
      <w:r w:rsidRPr="007E2C5C">
        <w:rPr>
          <w:rStyle w:val="Strong"/>
          <w:color w:val="2E74B5" w:themeColor="accent1" w:themeShade="BF"/>
          <w:sz w:val="32"/>
          <w:szCs w:val="32"/>
        </w:rPr>
        <w:t xml:space="preserve">n"); </w:t>
      </w:r>
    </w:p>
    <w:p w14:paraId="1AA0616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15C5537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r>
      <w:r w:rsidRPr="007E2C5C">
        <w:rPr>
          <w:rStyle w:val="Strong"/>
          <w:color w:val="2E74B5" w:themeColor="accent1" w:themeShade="BF"/>
          <w:sz w:val="32"/>
          <w:szCs w:val="32"/>
        </w:rPr>
        <w:tab/>
        <w:t xml:space="preserve"> </w:t>
      </w:r>
    </w:p>
    <w:p w14:paraId="4E1F7B5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lastRenderedPageBreak/>
        <w:t xml:space="preserve">            else {</w:t>
      </w:r>
    </w:p>
    <w:p w14:paraId="1836016B" w14:textId="04A80C7D"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"Invalid Car Code or Car was not </w:t>
      </w:r>
      <w:proofErr w:type="gramStart"/>
      <w:r w:rsidRPr="007E2C5C">
        <w:rPr>
          <w:rStyle w:val="Strong"/>
          <w:color w:val="2E74B5" w:themeColor="accent1" w:themeShade="BF"/>
          <w:sz w:val="32"/>
          <w:szCs w:val="32"/>
        </w:rPr>
        <w:t>rented!\</w:t>
      </w:r>
      <w:proofErr w:type="gramEnd"/>
      <w:r w:rsidRPr="007E2C5C">
        <w:rPr>
          <w:rStyle w:val="Strong"/>
          <w:color w:val="2E74B5" w:themeColor="accent1" w:themeShade="BF"/>
          <w:sz w:val="32"/>
          <w:szCs w:val="32"/>
        </w:rPr>
        <w:t>n");</w:t>
      </w:r>
    </w:p>
    <w:p w14:paraId="57D8858A" w14:textId="5C1FB3D1"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r w:rsidR="009C1D39">
        <w:rPr>
          <w:rStyle w:val="Strong"/>
          <w:color w:val="2E74B5" w:themeColor="accent1" w:themeShade="BF"/>
          <w:sz w:val="32"/>
          <w:szCs w:val="32"/>
        </w:rPr>
        <w:t>}</w:t>
      </w:r>
    </w:p>
    <w:p w14:paraId="2887DBF9"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F0E94F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6D75490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 if (choice == 3) </w:t>
      </w:r>
    </w:p>
    <w:p w14:paraId="477E88A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5C4D27B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 xml:space="preserve">"Exiting... </w:t>
      </w:r>
      <w:proofErr w:type="gramStart"/>
      <w:r w:rsidRPr="007E2C5C">
        <w:rPr>
          <w:rStyle w:val="Strong"/>
          <w:color w:val="2E74B5" w:themeColor="accent1" w:themeShade="BF"/>
          <w:sz w:val="32"/>
          <w:szCs w:val="32"/>
        </w:rPr>
        <w:t>Goodbye!\</w:t>
      </w:r>
      <w:proofErr w:type="gramEnd"/>
      <w:r w:rsidRPr="007E2C5C">
        <w:rPr>
          <w:rStyle w:val="Strong"/>
          <w:color w:val="2E74B5" w:themeColor="accent1" w:themeShade="BF"/>
          <w:sz w:val="32"/>
          <w:szCs w:val="32"/>
        </w:rPr>
        <w:t>n");</w:t>
      </w:r>
    </w:p>
    <w:p w14:paraId="16F86D8C"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break;</w:t>
      </w:r>
    </w:p>
    <w:p w14:paraId="538F48D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3AE9FD54"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else</w:t>
      </w:r>
    </w:p>
    <w:p w14:paraId="3DA85336"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D8D145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roofErr w:type="spellStart"/>
      <w:proofErr w:type="gramStart"/>
      <w:r w:rsidRPr="007E2C5C">
        <w:rPr>
          <w:rStyle w:val="Strong"/>
          <w:color w:val="2E74B5" w:themeColor="accent1" w:themeShade="BF"/>
          <w:sz w:val="32"/>
          <w:szCs w:val="32"/>
        </w:rPr>
        <w:t>printf</w:t>
      </w:r>
      <w:proofErr w:type="spellEnd"/>
      <w:r w:rsidRPr="007E2C5C">
        <w:rPr>
          <w:rStyle w:val="Strong"/>
          <w:color w:val="2E74B5" w:themeColor="accent1" w:themeShade="BF"/>
          <w:sz w:val="32"/>
          <w:szCs w:val="32"/>
        </w:rPr>
        <w:t>(</w:t>
      </w:r>
      <w:proofErr w:type="gramEnd"/>
      <w:r w:rsidRPr="007E2C5C">
        <w:rPr>
          <w:rStyle w:val="Strong"/>
          <w:color w:val="2E74B5" w:themeColor="accent1" w:themeShade="BF"/>
          <w:sz w:val="32"/>
          <w:szCs w:val="32"/>
        </w:rPr>
        <w:t>"Invalid Choice! Try again.\n");</w:t>
      </w:r>
    </w:p>
    <w:p w14:paraId="2851F94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6BD561D3"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r w:rsidRPr="007E2C5C">
        <w:rPr>
          <w:rStyle w:val="Strong"/>
          <w:color w:val="2E74B5" w:themeColor="accent1" w:themeShade="BF"/>
          <w:sz w:val="32"/>
          <w:szCs w:val="32"/>
        </w:rPr>
        <w:tab/>
        <w:t>}</w:t>
      </w:r>
    </w:p>
    <w:p w14:paraId="7416C29A"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ab/>
      </w:r>
    </w:p>
    <w:p w14:paraId="28347DF7"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00D1357D"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w:t>
      </w:r>
    </w:p>
    <w:p w14:paraId="74FDBE32" w14:textId="77777777" w:rsidR="007E2C5C" w:rsidRPr="007E2C5C" w:rsidRDefault="007E2C5C" w:rsidP="007E2C5C">
      <w:pPr>
        <w:rPr>
          <w:rStyle w:val="Strong"/>
          <w:color w:val="2E74B5" w:themeColor="accent1" w:themeShade="BF"/>
          <w:sz w:val="32"/>
          <w:szCs w:val="32"/>
        </w:rPr>
      </w:pPr>
    </w:p>
    <w:p w14:paraId="45767070"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 xml:space="preserve">    return 0;</w:t>
      </w:r>
    </w:p>
    <w:p w14:paraId="6BC449D5" w14:textId="77777777" w:rsidR="007E2C5C" w:rsidRPr="007E2C5C" w:rsidRDefault="007E2C5C" w:rsidP="007E2C5C">
      <w:pPr>
        <w:rPr>
          <w:rStyle w:val="Strong"/>
          <w:color w:val="2E74B5" w:themeColor="accent1" w:themeShade="BF"/>
          <w:sz w:val="32"/>
          <w:szCs w:val="32"/>
        </w:rPr>
      </w:pPr>
      <w:r w:rsidRPr="007E2C5C">
        <w:rPr>
          <w:rStyle w:val="Strong"/>
          <w:color w:val="2E74B5" w:themeColor="accent1" w:themeShade="BF"/>
          <w:sz w:val="32"/>
          <w:szCs w:val="32"/>
        </w:rPr>
        <w:t>}</w:t>
      </w:r>
    </w:p>
    <w:p w14:paraId="7D0F94E3" w14:textId="77777777" w:rsidR="007E2C5C" w:rsidRDefault="007E2C5C">
      <w:pPr>
        <w:rPr>
          <w:rStyle w:val="Strong"/>
          <w:color w:val="2E74B5" w:themeColor="accent1" w:themeShade="BF"/>
          <w:sz w:val="32"/>
          <w:szCs w:val="32"/>
        </w:rPr>
      </w:pPr>
    </w:p>
    <w:p w14:paraId="75C0AEEF" w14:textId="47424ABE" w:rsidR="00757DAF" w:rsidRDefault="00757DAF">
      <w:pPr>
        <w:widowControl/>
        <w:jc w:val="left"/>
        <w:rPr>
          <w:rStyle w:val="Strong"/>
          <w:color w:val="2E74B5" w:themeColor="accent1" w:themeShade="BF"/>
          <w:kern w:val="0"/>
          <w:sz w:val="32"/>
          <w:szCs w:val="32"/>
        </w:rPr>
      </w:pPr>
      <w:r>
        <w:rPr>
          <w:rStyle w:val="Strong"/>
          <w:color w:val="2E74B5" w:themeColor="accent1" w:themeShade="BF"/>
          <w:sz w:val="32"/>
          <w:szCs w:val="32"/>
        </w:rPr>
        <w:br w:type="page"/>
      </w:r>
    </w:p>
    <w:p w14:paraId="04E3D10C" w14:textId="4AAF10D0" w:rsidR="00A50BF7" w:rsidRDefault="005A5AC5" w:rsidP="00BF2F9A">
      <w:pPr>
        <w:pStyle w:val="NormalWeb"/>
        <w:rPr>
          <w:rStyle w:val="Strong"/>
          <w:color w:val="2E74B5" w:themeColor="accent1" w:themeShade="BF"/>
          <w:sz w:val="32"/>
          <w:szCs w:val="32"/>
        </w:rPr>
      </w:pPr>
      <w:r>
        <w:rPr>
          <w:b/>
          <w:bCs/>
          <w:noProof/>
          <w:color w:val="2E74B5" w:themeColor="accent1" w:themeShade="BF"/>
          <w:sz w:val="32"/>
          <w:szCs w:val="32"/>
        </w:rPr>
        <w:lastRenderedPageBreak/>
        <mc:AlternateContent>
          <mc:Choice Requires="aink">
            <w:drawing>
              <wp:anchor distT="0" distB="0" distL="114300" distR="114300" simplePos="0" relativeHeight="251686912" behindDoc="0" locked="0" layoutInCell="1" allowOverlap="1" wp14:anchorId="2B758E9C" wp14:editId="130748C1">
                <wp:simplePos x="0" y="0"/>
                <wp:positionH relativeFrom="column">
                  <wp:posOffset>2052970</wp:posOffset>
                </wp:positionH>
                <wp:positionV relativeFrom="paragraph">
                  <wp:posOffset>2973271</wp:posOffset>
                </wp:positionV>
                <wp:extent cx="360" cy="360"/>
                <wp:effectExtent l="0" t="0" r="0" b="0"/>
                <wp:wrapNone/>
                <wp:docPr id="54831543" name="Ink 2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86912" behindDoc="0" locked="0" layoutInCell="1" allowOverlap="1" wp14:anchorId="2B758E9C" wp14:editId="130748C1">
                <wp:simplePos x="0" y="0"/>
                <wp:positionH relativeFrom="column">
                  <wp:posOffset>2052970</wp:posOffset>
                </wp:positionH>
                <wp:positionV relativeFrom="paragraph">
                  <wp:posOffset>2973271</wp:posOffset>
                </wp:positionV>
                <wp:extent cx="360" cy="360"/>
                <wp:effectExtent l="0" t="0" r="0" b="0"/>
                <wp:wrapNone/>
                <wp:docPr id="54831543" name="Ink 22"/>
                <wp:cNvGraphicFramePr/>
                <a:graphic xmlns:a="http://schemas.openxmlformats.org/drawingml/2006/main">
                  <a:graphicData uri="http://schemas.openxmlformats.org/drawingml/2006/picture">
                    <pic:pic xmlns:pic="http://schemas.openxmlformats.org/drawingml/2006/picture">
                      <pic:nvPicPr>
                        <pic:cNvPr id="54831543" name="Ink 22"/>
                        <pic:cNvPicPr/>
                      </pic:nvPicPr>
                      <pic:blipFill>
                        <a:blip r:embed="rId10"/>
                        <a:stretch>
                          <a:fillRect/>
                        </a:stretch>
                      </pic:blipFill>
                      <pic:spPr>
                        <a:xfrm>
                          <a:off x="0" y="0"/>
                          <a:ext cx="18000" cy="108000"/>
                        </a:xfrm>
                        <a:prstGeom prst="rect">
                          <a:avLst/>
                        </a:prstGeom>
                      </pic:spPr>
                    </pic:pic>
                  </a:graphicData>
                </a:graphic>
              </wp:anchor>
            </w:drawing>
          </mc:Fallback>
        </mc:AlternateContent>
      </w:r>
      <w:r>
        <w:rPr>
          <w:b/>
          <w:bCs/>
          <w:noProof/>
          <w:color w:val="2E74B5" w:themeColor="accent1" w:themeShade="BF"/>
          <w:sz w:val="32"/>
          <w:szCs w:val="32"/>
        </w:rPr>
        <mc:AlternateContent>
          <mc:Choice Requires="aink">
            <w:drawing>
              <wp:anchor distT="0" distB="0" distL="114300" distR="114300" simplePos="0" relativeHeight="251682816" behindDoc="0" locked="0" layoutInCell="1" allowOverlap="1" wp14:anchorId="08F5684B" wp14:editId="2CD10F43">
                <wp:simplePos x="0" y="0"/>
                <wp:positionH relativeFrom="column">
                  <wp:posOffset>2108770</wp:posOffset>
                </wp:positionH>
                <wp:positionV relativeFrom="paragraph">
                  <wp:posOffset>3084871</wp:posOffset>
                </wp:positionV>
                <wp:extent cx="360" cy="360"/>
                <wp:effectExtent l="0" t="0" r="0" b="0"/>
                <wp:wrapNone/>
                <wp:docPr id="1503758530"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82816" behindDoc="0" locked="0" layoutInCell="1" allowOverlap="1" wp14:anchorId="08F5684B" wp14:editId="2CD10F43">
                <wp:simplePos x="0" y="0"/>
                <wp:positionH relativeFrom="column">
                  <wp:posOffset>2108770</wp:posOffset>
                </wp:positionH>
                <wp:positionV relativeFrom="paragraph">
                  <wp:posOffset>3084871</wp:posOffset>
                </wp:positionV>
                <wp:extent cx="360" cy="360"/>
                <wp:effectExtent l="0" t="0" r="0" b="0"/>
                <wp:wrapNone/>
                <wp:docPr id="1503758530" name="Ink 18"/>
                <wp:cNvGraphicFramePr/>
                <a:graphic xmlns:a="http://schemas.openxmlformats.org/drawingml/2006/main">
                  <a:graphicData uri="http://schemas.openxmlformats.org/drawingml/2006/picture">
                    <pic:pic xmlns:pic="http://schemas.openxmlformats.org/drawingml/2006/picture">
                      <pic:nvPicPr>
                        <pic:cNvPr id="1503758530" name="Ink 18"/>
                        <pic:cNvPicPr/>
                      </pic:nvPicPr>
                      <pic:blipFill>
                        <a:blip r:embed="rId10"/>
                        <a:stretch>
                          <a:fillRect/>
                        </a:stretch>
                      </pic:blipFill>
                      <pic:spPr>
                        <a:xfrm>
                          <a:off x="0" y="0"/>
                          <a:ext cx="18000" cy="108000"/>
                        </a:xfrm>
                        <a:prstGeom prst="rect">
                          <a:avLst/>
                        </a:prstGeom>
                      </pic:spPr>
                    </pic:pic>
                  </a:graphicData>
                </a:graphic>
              </wp:anchor>
            </w:drawing>
          </mc:Fallback>
        </mc:AlternateContent>
      </w:r>
      <w:r>
        <w:rPr>
          <w:b/>
          <w:bCs/>
          <w:noProof/>
          <w:color w:val="2E74B5" w:themeColor="accent1" w:themeShade="BF"/>
          <w:sz w:val="32"/>
          <w:szCs w:val="32"/>
        </w:rPr>
        <mc:AlternateContent>
          <mc:Choice Requires="aink">
            <w:drawing>
              <wp:anchor distT="0" distB="0" distL="114300" distR="114300" simplePos="0" relativeHeight="251678720" behindDoc="0" locked="0" layoutInCell="1" allowOverlap="1" wp14:anchorId="74115D16" wp14:editId="5D18F54A">
                <wp:simplePos x="0" y="0"/>
                <wp:positionH relativeFrom="column">
                  <wp:posOffset>2198050</wp:posOffset>
                </wp:positionH>
                <wp:positionV relativeFrom="paragraph">
                  <wp:posOffset>3411391</wp:posOffset>
                </wp:positionV>
                <wp:extent cx="14400" cy="15480"/>
                <wp:effectExtent l="38100" t="38100" r="43180" b="41910"/>
                <wp:wrapNone/>
                <wp:docPr id="974170825"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14400" cy="15480"/>
                      </w14:xfrm>
                    </w14:contentPart>
                  </a:graphicData>
                </a:graphic>
              </wp:anchor>
            </w:drawing>
          </mc:Choice>
          <mc:Fallback>
            <w:drawing>
              <wp:anchor distT="0" distB="0" distL="114300" distR="114300" simplePos="0" relativeHeight="251678720" behindDoc="0" locked="0" layoutInCell="1" allowOverlap="1" wp14:anchorId="74115D16" wp14:editId="5D18F54A">
                <wp:simplePos x="0" y="0"/>
                <wp:positionH relativeFrom="column">
                  <wp:posOffset>2198050</wp:posOffset>
                </wp:positionH>
                <wp:positionV relativeFrom="paragraph">
                  <wp:posOffset>3411391</wp:posOffset>
                </wp:positionV>
                <wp:extent cx="14400" cy="15480"/>
                <wp:effectExtent l="38100" t="38100" r="43180" b="41910"/>
                <wp:wrapNone/>
                <wp:docPr id="974170825" name="Ink 13"/>
                <wp:cNvGraphicFramePr/>
                <a:graphic xmlns:a="http://schemas.openxmlformats.org/drawingml/2006/main">
                  <a:graphicData uri="http://schemas.openxmlformats.org/drawingml/2006/picture">
                    <pic:pic xmlns:pic="http://schemas.openxmlformats.org/drawingml/2006/picture">
                      <pic:nvPicPr>
                        <pic:cNvPr id="974170825" name="Ink 13"/>
                        <pic:cNvPicPr/>
                      </pic:nvPicPr>
                      <pic:blipFill>
                        <a:blip r:embed="rId17"/>
                        <a:stretch>
                          <a:fillRect/>
                        </a:stretch>
                      </pic:blipFill>
                      <pic:spPr>
                        <a:xfrm>
                          <a:off x="0" y="0"/>
                          <a:ext cx="31610" cy="123120"/>
                        </a:xfrm>
                        <a:prstGeom prst="rect">
                          <a:avLst/>
                        </a:prstGeom>
                      </pic:spPr>
                    </pic:pic>
                  </a:graphicData>
                </a:graphic>
              </wp:anchor>
            </w:drawing>
          </mc:Fallback>
        </mc:AlternateContent>
      </w:r>
      <w:r>
        <w:rPr>
          <w:b/>
          <w:bCs/>
          <w:noProof/>
          <w:color w:val="2E74B5" w:themeColor="accent1" w:themeShade="BF"/>
          <w:sz w:val="32"/>
          <w:szCs w:val="32"/>
        </w:rPr>
        <mc:AlternateContent>
          <mc:Choice Requires="aink">
            <w:drawing>
              <wp:anchor distT="0" distB="0" distL="114300" distR="114300" simplePos="0" relativeHeight="251674624" behindDoc="0" locked="0" layoutInCell="1" allowOverlap="1" wp14:anchorId="7A0A9B13" wp14:editId="0E6C344E">
                <wp:simplePos x="0" y="0"/>
                <wp:positionH relativeFrom="column">
                  <wp:posOffset>1822570</wp:posOffset>
                </wp:positionH>
                <wp:positionV relativeFrom="paragraph">
                  <wp:posOffset>3164071</wp:posOffset>
                </wp:positionV>
                <wp:extent cx="360" cy="360"/>
                <wp:effectExtent l="0" t="0" r="0" b="0"/>
                <wp:wrapNone/>
                <wp:docPr id="739471859"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251674624" behindDoc="0" locked="0" layoutInCell="1" allowOverlap="1" wp14:anchorId="7A0A9B13" wp14:editId="0E6C344E">
                <wp:simplePos x="0" y="0"/>
                <wp:positionH relativeFrom="column">
                  <wp:posOffset>1822570</wp:posOffset>
                </wp:positionH>
                <wp:positionV relativeFrom="paragraph">
                  <wp:posOffset>3164071</wp:posOffset>
                </wp:positionV>
                <wp:extent cx="360" cy="360"/>
                <wp:effectExtent l="0" t="0" r="0" b="0"/>
                <wp:wrapNone/>
                <wp:docPr id="739471859" name="Ink 7"/>
                <wp:cNvGraphicFramePr/>
                <a:graphic xmlns:a="http://schemas.openxmlformats.org/drawingml/2006/main">
                  <a:graphicData uri="http://schemas.openxmlformats.org/drawingml/2006/picture">
                    <pic:pic xmlns:pic="http://schemas.openxmlformats.org/drawingml/2006/picture">
                      <pic:nvPicPr>
                        <pic:cNvPr id="739471859" name="Ink 7"/>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88283D">
        <w:rPr>
          <w:b/>
          <w:bCs/>
          <w:noProof/>
          <w:color w:val="2E74B5" w:themeColor="accent1" w:themeShade="BF"/>
          <w:sz w:val="32"/>
          <w:szCs w:val="32"/>
        </w:rPr>
        <w:drawing>
          <wp:inline distT="0" distB="0" distL="0" distR="0" wp14:anchorId="7380DE90" wp14:editId="23E258AE">
            <wp:extent cx="5020945" cy="8142136"/>
            <wp:effectExtent l="0" t="0" r="8255" b="0"/>
            <wp:docPr id="34767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8431" name="Picture 347678431"/>
                    <pic:cNvPicPr/>
                  </pic:nvPicPr>
                  <pic:blipFill>
                    <a:blip r:embed="rId19">
                      <a:extLst>
                        <a:ext uri="{28A0092B-C50C-407E-A947-70E740481C1C}">
                          <a14:useLocalDpi xmlns:a14="http://schemas.microsoft.com/office/drawing/2010/main" val="0"/>
                        </a:ext>
                      </a:extLst>
                    </a:blip>
                    <a:stretch>
                      <a:fillRect/>
                    </a:stretch>
                  </pic:blipFill>
                  <pic:spPr>
                    <a:xfrm>
                      <a:off x="0" y="0"/>
                      <a:ext cx="5023538" cy="8146341"/>
                    </a:xfrm>
                    <a:prstGeom prst="rect">
                      <a:avLst/>
                    </a:prstGeom>
                  </pic:spPr>
                </pic:pic>
              </a:graphicData>
            </a:graphic>
          </wp:inline>
        </w:drawing>
      </w:r>
    </w:p>
    <w:p w14:paraId="0EB35131" w14:textId="5406333F" w:rsidR="00A50BF7" w:rsidRDefault="00A36479">
      <w:pPr>
        <w:pStyle w:val="NormalWeb"/>
        <w:rPr>
          <w:rStyle w:val="Strong"/>
          <w:color w:val="2E74B5" w:themeColor="accent1" w:themeShade="BF"/>
          <w:sz w:val="32"/>
          <w:szCs w:val="32"/>
        </w:rPr>
      </w:pPr>
      <w:r>
        <w:rPr>
          <w:rStyle w:val="Strong"/>
          <w:color w:val="2E74B5" w:themeColor="accent1" w:themeShade="BF"/>
          <w:sz w:val="32"/>
          <w:szCs w:val="32"/>
        </w:rPr>
        <w:t>FLOW CHART OF THE PROGRAM</w:t>
      </w:r>
    </w:p>
    <w:p w14:paraId="48960215" w14:textId="77777777" w:rsidR="00A50BF7" w:rsidRDefault="00A50BF7">
      <w:pPr>
        <w:pStyle w:val="NormalWeb"/>
        <w:rPr>
          <w:rStyle w:val="Strong"/>
          <w:color w:val="2E74B5" w:themeColor="accent1" w:themeShade="BF"/>
          <w:sz w:val="32"/>
          <w:szCs w:val="32"/>
        </w:rPr>
      </w:pPr>
    </w:p>
    <w:p w14:paraId="74426B65" w14:textId="77777777" w:rsidR="004A0D02" w:rsidRDefault="00A50BF7">
      <w:pPr>
        <w:pStyle w:val="NormalWeb"/>
        <w:rPr>
          <w:rStyle w:val="Strong"/>
          <w:color w:val="2E74B5" w:themeColor="accent1" w:themeShade="BF"/>
          <w:sz w:val="32"/>
          <w:szCs w:val="32"/>
        </w:rPr>
      </w:pPr>
      <w:r>
        <w:rPr>
          <w:rStyle w:val="Strong"/>
          <w:color w:val="2E74B5" w:themeColor="accent1" w:themeShade="BF"/>
          <w:sz w:val="32"/>
          <w:szCs w:val="32"/>
        </w:rPr>
        <w:t xml:space="preserve">System </w:t>
      </w:r>
      <w:proofErr w:type="gramStart"/>
      <w:r>
        <w:rPr>
          <w:rStyle w:val="Strong"/>
          <w:color w:val="2E74B5" w:themeColor="accent1" w:themeShade="BF"/>
          <w:sz w:val="32"/>
          <w:szCs w:val="32"/>
        </w:rPr>
        <w:t>Evaluation :</w:t>
      </w:r>
      <w:proofErr w:type="gramEnd"/>
    </w:p>
    <w:p w14:paraId="331EE679" w14:textId="77777777" w:rsidR="004A0D02" w:rsidRDefault="00A50BF7">
      <w:pPr>
        <w:pStyle w:val="NormalWeb"/>
      </w:pPr>
      <w:r>
        <w:t>The Car Rental System was tested under multiple conditions to evaluate its performance, accuracy, and usability. The program handled all input scenarios efficiently and displayed appropriate error messages for invalid inputs. The logical flow of the program ensures that each feature functions as expected. The simulation successfully mirrors real-world rental processes in a simplified console-based environment.</w:t>
      </w:r>
    </w:p>
    <w:p w14:paraId="437C6F46" w14:textId="77777777" w:rsidR="004A0D02" w:rsidRDefault="00A50BF7">
      <w:pPr>
        <w:pStyle w:val="NormalWeb"/>
      </w:pPr>
      <w:r>
        <w:t>Overall, the system demonstrates reliability, consistency, and a well-structured design that fulfills all objectives set at the beginning of the project.</w:t>
      </w:r>
    </w:p>
    <w:p w14:paraId="17C59691" w14:textId="77777777" w:rsidR="004A0D02" w:rsidRDefault="00A50BF7">
      <w:pPr>
        <w:pStyle w:val="Heading3"/>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Future </w:t>
      </w:r>
      <w:proofErr w:type="gramStart"/>
      <w:r>
        <w:rPr>
          <w:rStyle w:val="Strong"/>
          <w:rFonts w:ascii="Times New Roman" w:hAnsi="Times New Roman" w:hint="default"/>
          <w:b/>
          <w:bCs/>
          <w:color w:val="2E74B5" w:themeColor="accent1" w:themeShade="BF"/>
          <w:sz w:val="32"/>
          <w:szCs w:val="32"/>
        </w:rPr>
        <w:t>Enhancements :</w:t>
      </w:r>
      <w:proofErr w:type="gramEnd"/>
    </w:p>
    <w:p w14:paraId="122DECC1" w14:textId="77777777" w:rsidR="004A0D02" w:rsidRDefault="00A50BF7">
      <w:pPr>
        <w:pStyle w:val="NormalWeb"/>
        <w:numPr>
          <w:ilvl w:val="0"/>
          <w:numId w:val="7"/>
        </w:numPr>
      </w:pPr>
      <w:r>
        <w:t xml:space="preserve">Add </w:t>
      </w:r>
      <w:r>
        <w:rPr>
          <w:rStyle w:val="Strong"/>
        </w:rPr>
        <w:t>file handling</w:t>
      </w:r>
      <w:r>
        <w:t xml:space="preserve"> to save car status permanently.</w:t>
      </w:r>
    </w:p>
    <w:p w14:paraId="06E064CF" w14:textId="77777777" w:rsidR="004A0D02" w:rsidRDefault="00A50BF7">
      <w:pPr>
        <w:pStyle w:val="NormalWeb"/>
        <w:numPr>
          <w:ilvl w:val="0"/>
          <w:numId w:val="7"/>
        </w:numPr>
      </w:pPr>
      <w:r>
        <w:t xml:space="preserve">Implement </w:t>
      </w:r>
      <w:r>
        <w:rPr>
          <w:rStyle w:val="Strong"/>
        </w:rPr>
        <w:t>admin and customer login systems</w:t>
      </w:r>
      <w:r>
        <w:t>.</w:t>
      </w:r>
    </w:p>
    <w:p w14:paraId="6988119E" w14:textId="77777777" w:rsidR="004A0D02" w:rsidRDefault="00A50BF7">
      <w:pPr>
        <w:pStyle w:val="NormalWeb"/>
        <w:numPr>
          <w:ilvl w:val="0"/>
          <w:numId w:val="7"/>
        </w:numPr>
      </w:pPr>
      <w:r>
        <w:t xml:space="preserve">Add </w:t>
      </w:r>
      <w:r>
        <w:rPr>
          <w:rStyle w:val="Strong"/>
        </w:rPr>
        <w:t>real payment gateway integration</w:t>
      </w:r>
      <w:r>
        <w:t xml:space="preserve"> or simulated receipts.</w:t>
      </w:r>
    </w:p>
    <w:p w14:paraId="2418D1FC" w14:textId="77777777" w:rsidR="004A0D02" w:rsidRDefault="00A50BF7">
      <w:pPr>
        <w:pStyle w:val="NormalWeb"/>
        <w:numPr>
          <w:ilvl w:val="0"/>
          <w:numId w:val="7"/>
        </w:numPr>
      </w:pPr>
      <w:r>
        <w:t xml:space="preserve">Introduce </w:t>
      </w:r>
      <w:r>
        <w:rPr>
          <w:rStyle w:val="Strong"/>
        </w:rPr>
        <w:t>discounts, billing, and customer records</w:t>
      </w:r>
      <w:r>
        <w:t>.</w:t>
      </w:r>
    </w:p>
    <w:p w14:paraId="673C867D" w14:textId="77777777" w:rsidR="004A0D02" w:rsidRDefault="00A50BF7">
      <w:pPr>
        <w:pStyle w:val="NormalWeb"/>
        <w:numPr>
          <w:ilvl w:val="0"/>
          <w:numId w:val="7"/>
        </w:numPr>
      </w:pPr>
      <w:r>
        <w:t xml:space="preserve">Develop a </w:t>
      </w:r>
      <w:r>
        <w:rPr>
          <w:rStyle w:val="Strong"/>
        </w:rPr>
        <w:t>graphical user interface (GUI)</w:t>
      </w:r>
      <w:r>
        <w:t xml:space="preserve"> for better user experience.</w:t>
      </w:r>
    </w:p>
    <w:p w14:paraId="1800505D"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Conclusion</w:t>
      </w:r>
    </w:p>
    <w:p w14:paraId="5F17C94A" w14:textId="77777777" w:rsidR="004A0D02" w:rsidRDefault="00A50BF7">
      <w:pPr>
        <w:pStyle w:val="NormalWeb"/>
      </w:pPr>
      <w:r>
        <w:t xml:space="preserve">The </w:t>
      </w:r>
      <w:r>
        <w:rPr>
          <w:rStyle w:val="Emphasis"/>
        </w:rPr>
        <w:t>Car Rental System</w:t>
      </w:r>
      <w:r>
        <w:t xml:space="preserve"> project successfully demonstrates how basic programming constructs in C can be used to build a practical application.</w:t>
      </w:r>
      <w:r>
        <w:br/>
        <w:t>Through the use of arrays, conditionals, and loops, the project achieves a structured, efficient, and logical design.</w:t>
      </w:r>
    </w:p>
    <w:p w14:paraId="2E91FCFE" w14:textId="77777777" w:rsidR="004A0D02" w:rsidRDefault="00A50BF7">
      <w:pPr>
        <w:pStyle w:val="NormalWeb"/>
      </w:pPr>
      <w:r>
        <w:t>It provides a strong understanding of:</w:t>
      </w:r>
    </w:p>
    <w:p w14:paraId="31A35F56" w14:textId="77777777" w:rsidR="004A0D02" w:rsidRDefault="00A50BF7">
      <w:pPr>
        <w:pStyle w:val="NormalWeb"/>
        <w:numPr>
          <w:ilvl w:val="0"/>
          <w:numId w:val="7"/>
        </w:numPr>
      </w:pPr>
      <w:r>
        <w:t>How data can be represented and modified in arrays.</w:t>
      </w:r>
    </w:p>
    <w:p w14:paraId="638D2F85" w14:textId="77777777" w:rsidR="004A0D02" w:rsidRDefault="00A50BF7">
      <w:pPr>
        <w:pStyle w:val="NormalWeb"/>
        <w:numPr>
          <w:ilvl w:val="0"/>
          <w:numId w:val="7"/>
        </w:numPr>
      </w:pPr>
      <w:r>
        <w:t>How user interaction can be managed via menus.</w:t>
      </w:r>
    </w:p>
    <w:p w14:paraId="3A64F3E2" w14:textId="77777777" w:rsidR="004A0D02" w:rsidRDefault="00A50BF7">
      <w:pPr>
        <w:pStyle w:val="NormalWeb"/>
        <w:numPr>
          <w:ilvl w:val="0"/>
          <w:numId w:val="7"/>
        </w:numPr>
      </w:pPr>
      <w:r>
        <w:t>How logical flow can simulate real-world processes.</w:t>
      </w:r>
    </w:p>
    <w:p w14:paraId="4DECF486" w14:textId="77777777" w:rsidR="004A0D02" w:rsidRDefault="00A50BF7">
      <w:pPr>
        <w:pStyle w:val="NormalWeb"/>
      </w:pPr>
      <w:r>
        <w:t>Although simple in scope, this project lays the foundation for larger and more complex management systems.</w:t>
      </w:r>
      <w:r>
        <w:br/>
        <w:t>It enhances problem-solving skills, logical thinking, and understanding of real-world programming applications.</w:t>
      </w:r>
    </w:p>
    <w:p w14:paraId="166DA734" w14:textId="77777777" w:rsidR="004A0D02" w:rsidRDefault="004A0D02">
      <w:pPr>
        <w:pStyle w:val="NormalWeb"/>
      </w:pPr>
    </w:p>
    <w:p w14:paraId="07B4264C" w14:textId="77777777" w:rsidR="004A0D02" w:rsidRDefault="004A0D02">
      <w:pPr>
        <w:widowControl/>
        <w:spacing w:beforeAutospacing="1" w:afterAutospacing="1"/>
      </w:pPr>
    </w:p>
    <w:sectPr w:rsidR="004A0D0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DB62" w14:textId="77777777" w:rsidR="00A50BF7" w:rsidRDefault="00A50BF7" w:rsidP="00A50BF7">
      <w:r>
        <w:separator/>
      </w:r>
    </w:p>
  </w:endnote>
  <w:endnote w:type="continuationSeparator" w:id="0">
    <w:p w14:paraId="04BDC513" w14:textId="77777777" w:rsidR="00A50BF7" w:rsidRDefault="00A50BF7" w:rsidP="00A5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D193" w14:textId="77777777" w:rsidR="00A50BF7" w:rsidRDefault="00A50BF7" w:rsidP="00A50BF7">
      <w:r>
        <w:separator/>
      </w:r>
    </w:p>
  </w:footnote>
  <w:footnote w:type="continuationSeparator" w:id="0">
    <w:p w14:paraId="070934FD" w14:textId="77777777" w:rsidR="00A50BF7" w:rsidRDefault="00A50BF7" w:rsidP="00A50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1F70C6"/>
    <w:multiLevelType w:val="singleLevel"/>
    <w:tmpl w:val="D71F70C6"/>
    <w:lvl w:ilvl="0">
      <w:start w:val="1"/>
      <w:numFmt w:val="decimal"/>
      <w:suff w:val="space"/>
      <w:lvlText w:val="%1."/>
      <w:lvlJc w:val="left"/>
    </w:lvl>
  </w:abstractNum>
  <w:abstractNum w:abstractNumId="1" w15:restartNumberingAfterBreak="0">
    <w:nsid w:val="F8F51340"/>
    <w:multiLevelType w:val="singleLevel"/>
    <w:tmpl w:val="F8F51340"/>
    <w:lvl w:ilvl="0">
      <w:start w:val="1"/>
      <w:numFmt w:val="bullet"/>
      <w:lvlText w:val=""/>
      <w:lvlJc w:val="left"/>
      <w:pPr>
        <w:tabs>
          <w:tab w:val="left" w:pos="420"/>
        </w:tabs>
        <w:ind w:left="420" w:hanging="420"/>
      </w:pPr>
      <w:rPr>
        <w:rFonts w:ascii="Wingdings" w:hAnsi="Wingdings" w:hint="default"/>
        <w:color w:val="2E74B5" w:themeColor="accent1" w:themeShade="BF"/>
      </w:rPr>
    </w:lvl>
  </w:abstractNum>
  <w:abstractNum w:abstractNumId="2" w15:restartNumberingAfterBreak="0">
    <w:nsid w:val="FBDDFABB"/>
    <w:multiLevelType w:val="singleLevel"/>
    <w:tmpl w:val="FBDDFABB"/>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3" w15:restartNumberingAfterBreak="0">
    <w:nsid w:val="03D76E27"/>
    <w:multiLevelType w:val="singleLevel"/>
    <w:tmpl w:val="03D76E27"/>
    <w:lvl w:ilvl="0">
      <w:start w:val="1"/>
      <w:numFmt w:val="decimal"/>
      <w:suff w:val="space"/>
      <w:lvlText w:val="%1."/>
      <w:lvlJc w:val="left"/>
    </w:lvl>
  </w:abstractNum>
  <w:abstractNum w:abstractNumId="4" w15:restartNumberingAfterBreak="0">
    <w:nsid w:val="20F3F538"/>
    <w:multiLevelType w:val="singleLevel"/>
    <w:tmpl w:val="20F3F538"/>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5" w15:restartNumberingAfterBreak="0">
    <w:nsid w:val="2EC1092A"/>
    <w:multiLevelType w:val="singleLevel"/>
    <w:tmpl w:val="2EC1092A"/>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95E2232"/>
    <w:multiLevelType w:val="singleLevel"/>
    <w:tmpl w:val="695E2232"/>
    <w:lvl w:ilvl="0">
      <w:start w:val="1"/>
      <w:numFmt w:val="bullet"/>
      <w:lvlText w:val=""/>
      <w:lvlJc w:val="left"/>
      <w:pPr>
        <w:tabs>
          <w:tab w:val="left" w:pos="420"/>
        </w:tabs>
        <w:ind w:left="420" w:hanging="420"/>
      </w:pPr>
      <w:rPr>
        <w:rFonts w:ascii="Wingdings" w:hAnsi="Wingdings" w:hint="default"/>
      </w:rPr>
    </w:lvl>
  </w:abstractNum>
  <w:num w:numId="1" w16cid:durableId="1492866210">
    <w:abstractNumId w:val="3"/>
  </w:num>
  <w:num w:numId="2" w16cid:durableId="378290179">
    <w:abstractNumId w:val="4"/>
  </w:num>
  <w:num w:numId="3" w16cid:durableId="1366642088">
    <w:abstractNumId w:val="1"/>
  </w:num>
  <w:num w:numId="4" w16cid:durableId="858159569">
    <w:abstractNumId w:val="0"/>
  </w:num>
  <w:num w:numId="5" w16cid:durableId="361176187">
    <w:abstractNumId w:val="6"/>
  </w:num>
  <w:num w:numId="6" w16cid:durableId="2077585302">
    <w:abstractNumId w:val="5"/>
  </w:num>
  <w:num w:numId="7" w16cid:durableId="38957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0245"/>
    <w:rsid w:val="00172A27"/>
    <w:rsid w:val="001D5101"/>
    <w:rsid w:val="001E4787"/>
    <w:rsid w:val="00210475"/>
    <w:rsid w:val="00235A9A"/>
    <w:rsid w:val="00241E53"/>
    <w:rsid w:val="00292126"/>
    <w:rsid w:val="0031366A"/>
    <w:rsid w:val="003A7296"/>
    <w:rsid w:val="00437C13"/>
    <w:rsid w:val="004A0D02"/>
    <w:rsid w:val="004D38D1"/>
    <w:rsid w:val="00516305"/>
    <w:rsid w:val="005611B4"/>
    <w:rsid w:val="00593E3B"/>
    <w:rsid w:val="005A5AC5"/>
    <w:rsid w:val="00602E6B"/>
    <w:rsid w:val="00612130"/>
    <w:rsid w:val="00624C58"/>
    <w:rsid w:val="00696512"/>
    <w:rsid w:val="006B0724"/>
    <w:rsid w:val="00732757"/>
    <w:rsid w:val="00757DAF"/>
    <w:rsid w:val="0076283C"/>
    <w:rsid w:val="007A025D"/>
    <w:rsid w:val="007D1706"/>
    <w:rsid w:val="007D4C24"/>
    <w:rsid w:val="007E2C5C"/>
    <w:rsid w:val="0082782E"/>
    <w:rsid w:val="0088283D"/>
    <w:rsid w:val="00883875"/>
    <w:rsid w:val="008E0826"/>
    <w:rsid w:val="00926C50"/>
    <w:rsid w:val="009C1D39"/>
    <w:rsid w:val="009D7B30"/>
    <w:rsid w:val="00A04A93"/>
    <w:rsid w:val="00A1455C"/>
    <w:rsid w:val="00A36479"/>
    <w:rsid w:val="00A50BF7"/>
    <w:rsid w:val="00AB0D02"/>
    <w:rsid w:val="00AD7393"/>
    <w:rsid w:val="00B17773"/>
    <w:rsid w:val="00B71C6E"/>
    <w:rsid w:val="00BA6109"/>
    <w:rsid w:val="00BF2F9A"/>
    <w:rsid w:val="00CB35E7"/>
    <w:rsid w:val="00E40D46"/>
    <w:rsid w:val="00E801B4"/>
    <w:rsid w:val="00F202B2"/>
    <w:rsid w:val="00FF2720"/>
    <w:rsid w:val="11AA5624"/>
    <w:rsid w:val="1C7E58EA"/>
    <w:rsid w:val="31BA495C"/>
    <w:rsid w:val="6AA0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EE569"/>
  <w15:docId w15:val="{251B40E0-972B-4669-AB26-CDE08676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kern w:val="2"/>
      <w:sz w:val="21"/>
      <w:lang w:eastAsia="zh-CN"/>
    </w:rPr>
  </w:style>
  <w:style w:type="paragraph" w:styleId="Heading1">
    <w:name w:val="heading 1"/>
    <w:basedOn w:val="Normal"/>
    <w:next w:val="Normal"/>
    <w:pPr>
      <w:keepNext/>
      <w:keepLines/>
      <w:spacing w:before="340" w:after="330" w:line="576" w:lineRule="auto"/>
      <w:outlineLvl w:val="0"/>
    </w:pPr>
    <w:rPr>
      <w:b/>
      <w:kern w:val="44"/>
      <w:sz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无间隔 Char"/>
    <w:basedOn w:val="DefaultParagraphFont"/>
    <w:link w:val="NoSpacing1"/>
    <w:rPr>
      <w:rFonts w:ascii="Times New Roman" w:eastAsia="SimSun" w:hAnsi="Times New Roman" w:hint="default"/>
      <w:sz w:val="22"/>
    </w:rPr>
  </w:style>
  <w:style w:type="paragraph" w:customStyle="1" w:styleId="NoSpacing1">
    <w:name w:val="No Spacing1"/>
    <w:link w:val="Cha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4.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ngsoft\WPS%20Office\12.2.0.23131\office6\Normal.wp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00:15.3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52.36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25.12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12 289,'-5'0,"-1"-5,5-5,3-6,0-5,1-3,-1-2,0-1,-1-1,-1 1,0-1,1 1,-2 0,1 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5:17.8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57.86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42.20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40 43,'0'-4,"-4"-1,-5-3,-4-5,-1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14.56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1</TotalTime>
  <Pages>13</Pages>
  <Words>1763</Words>
  <Characters>10051</Characters>
  <Application>Microsoft Office Word</Application>
  <DocSecurity>0</DocSecurity>
  <Lines>83</Lines>
  <Paragraphs>23</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Nasir</dc:creator>
  <cp:lastModifiedBy>yusranoor033@gmail.com</cp:lastModifiedBy>
  <cp:revision>2</cp:revision>
  <dcterms:created xsi:type="dcterms:W3CDTF">2025-11-11T17:22:00Z</dcterms:created>
  <dcterms:modified xsi:type="dcterms:W3CDTF">2025-11-11T17:22:00Z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A12D3C16541D46B28AF8E0EFD3FB1636_11</vt:lpwstr>
  </property>
</Properties>
</file>